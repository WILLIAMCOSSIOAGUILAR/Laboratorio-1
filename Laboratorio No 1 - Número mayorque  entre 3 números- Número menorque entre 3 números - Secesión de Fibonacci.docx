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D1D7D" w14:textId="4C3755ED" w:rsidR="00555659" w:rsidRDefault="00555659" w:rsidP="00555659">
      <w:pPr>
        <w:rPr>
          <w:b/>
          <w:bCs/>
        </w:rPr>
      </w:pPr>
      <w:r>
        <w:rPr>
          <w:noProof/>
        </w:rPr>
        <w:drawing>
          <wp:anchor distT="0" distB="0" distL="114300" distR="114300" simplePos="0" relativeHeight="251663360" behindDoc="1" locked="0" layoutInCell="1" allowOverlap="1" wp14:anchorId="765F48D5" wp14:editId="3FA8D8A0">
            <wp:simplePos x="0" y="0"/>
            <wp:positionH relativeFrom="column">
              <wp:posOffset>-57150</wp:posOffset>
            </wp:positionH>
            <wp:positionV relativeFrom="paragraph">
              <wp:posOffset>280670</wp:posOffset>
            </wp:positionV>
            <wp:extent cx="6119495" cy="3480435"/>
            <wp:effectExtent l="95250" t="95250" r="90805" b="100965"/>
            <wp:wrapTight wrapText="bothSides">
              <wp:wrapPolygon edited="0">
                <wp:start x="-336" y="-591"/>
                <wp:lineTo x="-336" y="22108"/>
                <wp:lineTo x="21853" y="22108"/>
                <wp:lineTo x="21853" y="-591"/>
                <wp:lineTo x="-336" y="-59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4726" t="14359" r="14482" b="14052"/>
                    <a:stretch/>
                  </pic:blipFill>
                  <pic:spPr bwMode="auto">
                    <a:xfrm>
                      <a:off x="0" y="0"/>
                      <a:ext cx="6119495" cy="3480435"/>
                    </a:xfrm>
                    <a:prstGeom prst="rect">
                      <a:avLst/>
                    </a:prstGeom>
                    <a:ln w="88900" cap="sq" cmpd="thickThin">
                      <a:solidFill>
                        <a:schemeClr val="accent2"/>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Sucesión de Fibonacci</w:t>
      </w:r>
      <w:r w:rsidR="00DA4A0B">
        <w:rPr>
          <w:b/>
          <w:bCs/>
        </w:rPr>
        <w:t xml:space="preserve">   </w:t>
      </w:r>
      <w:sdt>
        <w:sdtPr>
          <w:rPr>
            <w:b/>
            <w:bCs/>
          </w:rPr>
          <w:id w:val="1224417426"/>
          <w:citation/>
        </w:sdtPr>
        <w:sdtContent>
          <w:r w:rsidR="00DA4A0B">
            <w:rPr>
              <w:b/>
              <w:bCs/>
            </w:rPr>
            <w:fldChar w:fldCharType="begin"/>
          </w:r>
          <w:r w:rsidR="00DA4A0B">
            <w:rPr>
              <w:b/>
              <w:bCs/>
            </w:rPr>
            <w:instrText xml:space="preserve"> CITATION Ass23 \l 3082 </w:instrText>
          </w:r>
          <w:r w:rsidR="00DA4A0B">
            <w:rPr>
              <w:b/>
              <w:bCs/>
            </w:rPr>
            <w:fldChar w:fldCharType="separate"/>
          </w:r>
          <w:r w:rsidR="00DA4A0B">
            <w:rPr>
              <w:b/>
              <w:bCs/>
              <w:noProof/>
            </w:rPr>
            <w:t xml:space="preserve"> </w:t>
          </w:r>
          <w:r w:rsidR="00DA4A0B">
            <w:rPr>
              <w:noProof/>
            </w:rPr>
            <w:t>(Assembler - La Serie de Fibonacci, 2023)</w:t>
          </w:r>
          <w:r w:rsidR="00DA4A0B">
            <w:rPr>
              <w:b/>
              <w:bCs/>
            </w:rPr>
            <w:fldChar w:fldCharType="end"/>
          </w:r>
        </w:sdtContent>
      </w:sdt>
      <w:r w:rsidR="00E87C8F">
        <w:rPr>
          <w:b/>
          <w:bCs/>
        </w:rPr>
        <w:tab/>
      </w:r>
      <w:r w:rsidR="00E87C8F">
        <w:rPr>
          <w:b/>
          <w:bCs/>
        </w:rPr>
        <w:tab/>
      </w:r>
    </w:p>
    <w:p w14:paraId="35B1407E" w14:textId="77777777" w:rsidR="00555659" w:rsidRDefault="00555659" w:rsidP="00555659">
      <w:r>
        <w:rPr>
          <w:noProof/>
        </w:rPr>
        <w:drawing>
          <wp:anchor distT="0" distB="0" distL="114300" distR="114300" simplePos="0" relativeHeight="251664384" behindDoc="1" locked="0" layoutInCell="1" allowOverlap="1" wp14:anchorId="242065F8" wp14:editId="09F48EF3">
            <wp:simplePos x="0" y="0"/>
            <wp:positionH relativeFrom="column">
              <wp:posOffset>-1905</wp:posOffset>
            </wp:positionH>
            <wp:positionV relativeFrom="paragraph">
              <wp:posOffset>3940810</wp:posOffset>
            </wp:positionV>
            <wp:extent cx="6120000" cy="3407212"/>
            <wp:effectExtent l="95250" t="95250" r="90805" b="98425"/>
            <wp:wrapTight wrapText="bothSides">
              <wp:wrapPolygon edited="0">
                <wp:start x="-336" y="-604"/>
                <wp:lineTo x="-336" y="22103"/>
                <wp:lineTo x="21853" y="22103"/>
                <wp:lineTo x="21853" y="-604"/>
                <wp:lineTo x="-336" y="-604"/>
              </wp:wrapPolygon>
            </wp:wrapTight>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l="14513" t="15238" r="13696" b="13690"/>
                    <a:stretch/>
                  </pic:blipFill>
                  <pic:spPr bwMode="auto">
                    <a:xfrm>
                      <a:off x="0" y="0"/>
                      <a:ext cx="6120000" cy="3407212"/>
                    </a:xfrm>
                    <a:prstGeom prst="rect">
                      <a:avLst/>
                    </a:prstGeom>
                    <a:ln w="88900" cap="sq" cmpd="thickThin">
                      <a:solidFill>
                        <a:schemeClr val="accent2"/>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AD9528" w14:textId="77777777" w:rsidR="00555659" w:rsidRPr="00AE44C3" w:rsidRDefault="00555659" w:rsidP="00555659">
      <w:pPr>
        <w:rPr>
          <w:b/>
          <w:bCs/>
        </w:rPr>
      </w:pPr>
      <w:r>
        <w:rPr>
          <w:noProof/>
        </w:rPr>
        <w:lastRenderedPageBreak/>
        <w:drawing>
          <wp:anchor distT="0" distB="0" distL="114300" distR="114300" simplePos="0" relativeHeight="251665408" behindDoc="1" locked="0" layoutInCell="1" allowOverlap="1" wp14:anchorId="061CA811" wp14:editId="73417C1E">
            <wp:simplePos x="0" y="0"/>
            <wp:positionH relativeFrom="column">
              <wp:posOffset>-112395</wp:posOffset>
            </wp:positionH>
            <wp:positionV relativeFrom="paragraph">
              <wp:posOffset>189230</wp:posOffset>
            </wp:positionV>
            <wp:extent cx="6119495" cy="3552190"/>
            <wp:effectExtent l="95250" t="95250" r="90805" b="86360"/>
            <wp:wrapTight wrapText="bothSides">
              <wp:wrapPolygon edited="0">
                <wp:start x="-336" y="-579"/>
                <wp:lineTo x="-336" y="22009"/>
                <wp:lineTo x="21853" y="22009"/>
                <wp:lineTo x="21853" y="-579"/>
                <wp:lineTo x="-336" y="-579"/>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428" t="15088" r="15393" b="12488"/>
                    <a:stretch/>
                  </pic:blipFill>
                  <pic:spPr bwMode="auto">
                    <a:xfrm>
                      <a:off x="0" y="0"/>
                      <a:ext cx="6119495" cy="3552190"/>
                    </a:xfrm>
                    <a:prstGeom prst="rect">
                      <a:avLst/>
                    </a:prstGeom>
                    <a:ln w="88900" cap="sq" cmpd="thickThin">
                      <a:solidFill>
                        <a:schemeClr val="accent2"/>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E44C3">
        <w:rPr>
          <w:b/>
          <w:bCs/>
        </w:rPr>
        <w:t xml:space="preserve"># programa en MARS para encontrar </w:t>
      </w:r>
      <w:r>
        <w:rPr>
          <w:b/>
          <w:bCs/>
        </w:rPr>
        <w:t>la sucesión de Fibonacci</w:t>
      </w:r>
    </w:p>
    <w:p w14:paraId="143FFFAB" w14:textId="77777777" w:rsidR="00555659" w:rsidRDefault="00555659" w:rsidP="00555659">
      <w:r>
        <w:t>.data</w:t>
      </w:r>
    </w:p>
    <w:p w14:paraId="763FF864" w14:textId="0865B7CC" w:rsidR="00555659" w:rsidRDefault="00555659" w:rsidP="00555659">
      <w:r>
        <w:t xml:space="preserve">    prompt1: .asciiz "Ingrese un numero entero positivo para imprimir los n </w:t>
      </w:r>
      <w:r w:rsidR="003A42FC">
        <w:t>Números</w:t>
      </w:r>
      <w:r>
        <w:t xml:space="preserve"> de la serie </w:t>
      </w:r>
      <w:r w:rsidR="003A42FC">
        <w:t>Fibonacci</w:t>
      </w:r>
      <w:r>
        <w:t>: "</w:t>
      </w:r>
    </w:p>
    <w:p w14:paraId="0F291A27" w14:textId="77777777" w:rsidR="00555659" w:rsidRDefault="00555659" w:rsidP="00555659">
      <w:r>
        <w:t xml:space="preserve">    prompt2: .asciiz "La serie de Fibonacci para n = "</w:t>
      </w:r>
    </w:p>
    <w:p w14:paraId="36DD0D88" w14:textId="77777777" w:rsidR="00555659" w:rsidRDefault="00555659" w:rsidP="00555659">
      <w:r>
        <w:t xml:space="preserve">    newline: .asciiz "\n"</w:t>
      </w:r>
    </w:p>
    <w:p w14:paraId="5A05353E" w14:textId="28A49704" w:rsidR="00555659" w:rsidRDefault="00555659" w:rsidP="00555659">
      <w:r>
        <w:t xml:space="preserve"> .text</w:t>
      </w:r>
    </w:p>
    <w:p w14:paraId="14D882D0" w14:textId="77777777" w:rsidR="00555659" w:rsidRDefault="00555659" w:rsidP="00555659">
      <w:r>
        <w:t xml:space="preserve">    main:</w:t>
      </w:r>
    </w:p>
    <w:p w14:paraId="511F1FA2" w14:textId="77777777" w:rsidR="00555659" w:rsidRDefault="00555659" w:rsidP="00555659">
      <w:r>
        <w:tab/>
        <w:t xml:space="preserve"> # Borra la pantalla</w:t>
      </w:r>
    </w:p>
    <w:p w14:paraId="320D5AED" w14:textId="77777777" w:rsidR="00555659" w:rsidRDefault="00555659" w:rsidP="00555659">
      <w:r>
        <w:t xml:space="preserve">    </w:t>
      </w:r>
      <w:r>
        <w:tab/>
        <w:t>li $v0, 33</w:t>
      </w:r>
    </w:p>
    <w:p w14:paraId="4565FE1B" w14:textId="77777777" w:rsidR="00555659" w:rsidRDefault="00555659" w:rsidP="00555659">
      <w:r>
        <w:t xml:space="preserve">    </w:t>
      </w:r>
      <w:r>
        <w:tab/>
        <w:t>li $a0, 12</w:t>
      </w:r>
    </w:p>
    <w:p w14:paraId="74D21AA3" w14:textId="77777777" w:rsidR="00555659" w:rsidRDefault="00555659" w:rsidP="00555659">
      <w:r>
        <w:t xml:space="preserve">    </w:t>
      </w:r>
      <w:r>
        <w:tab/>
        <w:t>li $a1, 0</w:t>
      </w:r>
    </w:p>
    <w:p w14:paraId="3B54CE56" w14:textId="77777777" w:rsidR="00555659" w:rsidRDefault="00555659" w:rsidP="00555659">
      <w:r>
        <w:t xml:space="preserve">    </w:t>
      </w:r>
      <w:r>
        <w:tab/>
        <w:t>syscall</w:t>
      </w:r>
    </w:p>
    <w:p w14:paraId="258B87B0" w14:textId="03CDE468" w:rsidR="00555659" w:rsidRDefault="00555659" w:rsidP="00555659">
      <w:r>
        <w:t xml:space="preserve">         # Imprimir el prompt1</w:t>
      </w:r>
    </w:p>
    <w:p w14:paraId="74E12C59" w14:textId="77777777" w:rsidR="00555659" w:rsidRDefault="00555659" w:rsidP="00555659">
      <w:r>
        <w:t xml:space="preserve">        li $v0, 4</w:t>
      </w:r>
    </w:p>
    <w:p w14:paraId="7D6F421F" w14:textId="77777777" w:rsidR="00555659" w:rsidRDefault="00555659" w:rsidP="00555659">
      <w:r>
        <w:lastRenderedPageBreak/>
        <w:t xml:space="preserve">        la $a0, prompt1</w:t>
      </w:r>
    </w:p>
    <w:p w14:paraId="30489FC4" w14:textId="77777777" w:rsidR="00555659" w:rsidRDefault="00555659" w:rsidP="00555659">
      <w:r>
        <w:t xml:space="preserve">        syscall</w:t>
      </w:r>
    </w:p>
    <w:p w14:paraId="627A23BD" w14:textId="77777777" w:rsidR="00555659" w:rsidRDefault="00555659" w:rsidP="00555659">
      <w:r>
        <w:t xml:space="preserve">        # Leer el numero ingresado por el usuario</w:t>
      </w:r>
    </w:p>
    <w:p w14:paraId="02B9FBC8" w14:textId="77777777" w:rsidR="00555659" w:rsidRDefault="00555659" w:rsidP="00555659">
      <w:r>
        <w:t xml:space="preserve">        li $v0, 5</w:t>
      </w:r>
    </w:p>
    <w:p w14:paraId="33FCCD45" w14:textId="77777777" w:rsidR="00555659" w:rsidRDefault="00555659" w:rsidP="00555659">
      <w:r>
        <w:t xml:space="preserve">        syscall</w:t>
      </w:r>
    </w:p>
    <w:p w14:paraId="045BB0F4" w14:textId="77777777" w:rsidR="00555659" w:rsidRDefault="00555659" w:rsidP="00555659">
      <w:r>
        <w:t xml:space="preserve">        move $t0, $v0   # Guardar el numero ingresado en $t0</w:t>
      </w:r>
    </w:p>
    <w:p w14:paraId="67633C9F" w14:textId="77777777" w:rsidR="00555659" w:rsidRDefault="00555659" w:rsidP="00555659">
      <w:r>
        <w:t xml:space="preserve">        # Inicializar la serie de Fibonacci</w:t>
      </w:r>
    </w:p>
    <w:p w14:paraId="6519A009" w14:textId="77777777" w:rsidR="00555659" w:rsidRDefault="00555659" w:rsidP="00555659">
      <w:r>
        <w:t xml:space="preserve">        li $t1, 0       # F(0) = 0</w:t>
      </w:r>
    </w:p>
    <w:p w14:paraId="231D7846" w14:textId="77777777" w:rsidR="00555659" w:rsidRDefault="00555659" w:rsidP="00555659">
      <w:r>
        <w:t xml:space="preserve">        li $t2, 1       # F(1) = 1</w:t>
      </w:r>
    </w:p>
    <w:p w14:paraId="3C9BEAB3" w14:textId="77777777" w:rsidR="00555659" w:rsidRDefault="00555659" w:rsidP="00555659">
      <w:r>
        <w:t xml:space="preserve">        li $t3, 2       # i = 2</w:t>
      </w:r>
    </w:p>
    <w:p w14:paraId="229D1FB9" w14:textId="77777777" w:rsidR="00555659" w:rsidRDefault="00555659" w:rsidP="00555659">
      <w:r>
        <w:t xml:space="preserve">        # Imprimir el prompt2 con el valor de n</w:t>
      </w:r>
    </w:p>
    <w:p w14:paraId="00D6B395" w14:textId="77777777" w:rsidR="00555659" w:rsidRDefault="00555659" w:rsidP="00555659">
      <w:r>
        <w:t xml:space="preserve">        li $v0, 4</w:t>
      </w:r>
    </w:p>
    <w:p w14:paraId="47B41785" w14:textId="77777777" w:rsidR="00555659" w:rsidRDefault="00555659" w:rsidP="00555659">
      <w:r>
        <w:t xml:space="preserve">        la $a0, prompt2</w:t>
      </w:r>
    </w:p>
    <w:p w14:paraId="62F73297" w14:textId="77777777" w:rsidR="00555659" w:rsidRDefault="00555659" w:rsidP="00555659">
      <w:r>
        <w:t xml:space="preserve">        syscall</w:t>
      </w:r>
    </w:p>
    <w:p w14:paraId="41EDFE6C" w14:textId="77777777" w:rsidR="00555659" w:rsidRDefault="00555659" w:rsidP="00555659">
      <w:r>
        <w:t xml:space="preserve">        move $a0, $t0   # Pasar el valor de n como argumento para imprimir</w:t>
      </w:r>
    </w:p>
    <w:p w14:paraId="62465763" w14:textId="77777777" w:rsidR="00555659" w:rsidRDefault="00555659" w:rsidP="00555659">
      <w:r>
        <w:t xml:space="preserve">        li $v0, 1</w:t>
      </w:r>
    </w:p>
    <w:p w14:paraId="3F936F38" w14:textId="77777777" w:rsidR="00555659" w:rsidRDefault="00555659" w:rsidP="00555659">
      <w:r>
        <w:t xml:space="preserve">        syscall</w:t>
      </w:r>
    </w:p>
    <w:p w14:paraId="2E13657B" w14:textId="77777777" w:rsidR="00555659" w:rsidRDefault="00555659" w:rsidP="00555659">
      <w:r>
        <w:t xml:space="preserve">        li $v0, 4</w:t>
      </w:r>
    </w:p>
    <w:p w14:paraId="3928E42B" w14:textId="77777777" w:rsidR="00555659" w:rsidRDefault="00555659" w:rsidP="00555659">
      <w:r>
        <w:t xml:space="preserve">        la $a0, newline       # Imprimir un salto de l</w:t>
      </w:r>
      <w:r>
        <w:rPr>
          <w:rFonts w:ascii="Tahoma" w:hAnsi="Tahoma" w:cs="Tahoma"/>
        </w:rPr>
        <w:t>�</w:t>
      </w:r>
      <w:r>
        <w:t>nea</w:t>
      </w:r>
    </w:p>
    <w:p w14:paraId="70C62035" w14:textId="77777777" w:rsidR="00555659" w:rsidRDefault="00555659" w:rsidP="00555659">
      <w:r>
        <w:t xml:space="preserve">        syscall</w:t>
      </w:r>
    </w:p>
    <w:p w14:paraId="3C67816E" w14:textId="77777777" w:rsidR="00555659" w:rsidRDefault="00555659" w:rsidP="00555659">
      <w:r>
        <w:t xml:space="preserve">    </w:t>
      </w:r>
      <w:r>
        <w:tab/>
        <w:t>li $v0, 1</w:t>
      </w:r>
    </w:p>
    <w:p w14:paraId="69DD2B01" w14:textId="77777777" w:rsidR="00555659" w:rsidRDefault="00555659" w:rsidP="00555659">
      <w:r>
        <w:t xml:space="preserve">    </w:t>
      </w:r>
      <w:r>
        <w:tab/>
        <w:t>li $a0, 0</w:t>
      </w:r>
    </w:p>
    <w:p w14:paraId="64C7C198" w14:textId="77777777" w:rsidR="00555659" w:rsidRDefault="00555659" w:rsidP="00555659">
      <w:r>
        <w:t xml:space="preserve">    </w:t>
      </w:r>
      <w:r>
        <w:tab/>
        <w:t xml:space="preserve">syscall        </w:t>
      </w:r>
    </w:p>
    <w:p w14:paraId="5B25CC84" w14:textId="77777777" w:rsidR="00555659" w:rsidRDefault="00555659" w:rsidP="00555659">
      <w:r>
        <w:t xml:space="preserve">            li $v0, 4</w:t>
      </w:r>
    </w:p>
    <w:p w14:paraId="5423C4AF" w14:textId="77777777" w:rsidR="00555659" w:rsidRDefault="00555659" w:rsidP="00555659">
      <w:r>
        <w:t xml:space="preserve">            la $a0, newline       # Imprimir un salto de l</w:t>
      </w:r>
      <w:r>
        <w:rPr>
          <w:rFonts w:ascii="Tahoma" w:hAnsi="Tahoma" w:cs="Tahoma"/>
        </w:rPr>
        <w:t>�</w:t>
      </w:r>
      <w:r>
        <w:t>nea</w:t>
      </w:r>
    </w:p>
    <w:p w14:paraId="7B3D5A84" w14:textId="77777777" w:rsidR="00555659" w:rsidRDefault="00555659" w:rsidP="00555659">
      <w:r>
        <w:t xml:space="preserve">            syscall</w:t>
      </w:r>
    </w:p>
    <w:p w14:paraId="08E45B4C" w14:textId="77777777" w:rsidR="00555659" w:rsidRDefault="00555659" w:rsidP="00555659">
      <w:r>
        <w:t xml:space="preserve">    </w:t>
      </w:r>
      <w:r>
        <w:tab/>
        <w:t>li $v0, 1</w:t>
      </w:r>
    </w:p>
    <w:p w14:paraId="3B8F3452" w14:textId="77777777" w:rsidR="00555659" w:rsidRDefault="00555659" w:rsidP="00555659">
      <w:r>
        <w:t xml:space="preserve">    </w:t>
      </w:r>
      <w:r>
        <w:tab/>
        <w:t>li $a0, 1</w:t>
      </w:r>
    </w:p>
    <w:p w14:paraId="7FD71317" w14:textId="77777777" w:rsidR="00555659" w:rsidRDefault="00555659" w:rsidP="00555659">
      <w:r>
        <w:t xml:space="preserve">    </w:t>
      </w:r>
      <w:r>
        <w:tab/>
        <w:t xml:space="preserve">syscall        </w:t>
      </w:r>
    </w:p>
    <w:p w14:paraId="347FB0A2" w14:textId="77777777" w:rsidR="00555659" w:rsidRDefault="00555659" w:rsidP="00555659">
      <w:r>
        <w:lastRenderedPageBreak/>
        <w:t xml:space="preserve">            li $v0, 4</w:t>
      </w:r>
    </w:p>
    <w:p w14:paraId="21A7F8B7" w14:textId="77777777" w:rsidR="00555659" w:rsidRDefault="00555659" w:rsidP="00555659">
      <w:r>
        <w:t xml:space="preserve">            la $a0, newline       # Imprimir un salto del</w:t>
      </w:r>
      <w:r>
        <w:rPr>
          <w:rFonts w:ascii="Tahoma" w:hAnsi="Tahoma" w:cs="Tahoma"/>
        </w:rPr>
        <w:t>�</w:t>
      </w:r>
      <w:r>
        <w:t>nea</w:t>
      </w:r>
    </w:p>
    <w:p w14:paraId="43FD515B" w14:textId="77777777" w:rsidR="00555659" w:rsidRDefault="00555659" w:rsidP="00555659">
      <w:r>
        <w:t xml:space="preserve">            syscall</w:t>
      </w:r>
    </w:p>
    <w:p w14:paraId="76D3F01F" w14:textId="77777777" w:rsidR="00555659" w:rsidRDefault="00555659" w:rsidP="00555659">
      <w:r>
        <w:t xml:space="preserve">        # Imprimir la serie de Fibonacci</w:t>
      </w:r>
    </w:p>
    <w:p w14:paraId="3BAFC2CF" w14:textId="77777777" w:rsidR="00555659" w:rsidRDefault="00555659" w:rsidP="00555659">
      <w:r>
        <w:t xml:space="preserve">        loop:</w:t>
      </w:r>
    </w:p>
    <w:p w14:paraId="60D14841" w14:textId="77777777" w:rsidR="00555659" w:rsidRDefault="00555659" w:rsidP="00555659">
      <w:r>
        <w:t xml:space="preserve">            blt $t3, $t0, body    # Saltar a la etiqueta body si i &lt; n</w:t>
      </w:r>
    </w:p>
    <w:p w14:paraId="57CDC346" w14:textId="77777777" w:rsidR="00555659" w:rsidRDefault="00555659" w:rsidP="00555659">
      <w:r>
        <w:t xml:space="preserve">            j exit                # Si i &gt;= n, salir del loop</w:t>
      </w:r>
    </w:p>
    <w:p w14:paraId="0BC93038" w14:textId="77777777" w:rsidR="00555659" w:rsidRDefault="00555659" w:rsidP="00555659">
      <w:r>
        <w:t xml:space="preserve">        body:</w:t>
      </w:r>
    </w:p>
    <w:p w14:paraId="404B9B60" w14:textId="77777777" w:rsidR="00555659" w:rsidRDefault="00555659" w:rsidP="00555659">
      <w:r>
        <w:t xml:space="preserve">            add $t4, $t1, $t2     # Calcular F(i) = F(i-1) + F(i-2)</w:t>
      </w:r>
    </w:p>
    <w:p w14:paraId="2F949335" w14:textId="77777777" w:rsidR="00555659" w:rsidRDefault="00555659" w:rsidP="00555659">
      <w:r>
        <w:t xml:space="preserve">            move $t1, $t2         # Actualizar F(i-2) = F(i-1)</w:t>
      </w:r>
    </w:p>
    <w:p w14:paraId="71E03038" w14:textId="77777777" w:rsidR="00555659" w:rsidRDefault="00555659" w:rsidP="00555659">
      <w:r>
        <w:t xml:space="preserve">            move $t2, $t4         # Actualizar F(i-1) = F(i)</w:t>
      </w:r>
    </w:p>
    <w:p w14:paraId="40A6B7A0" w14:textId="77777777" w:rsidR="00555659" w:rsidRDefault="00555659" w:rsidP="00555659">
      <w:r>
        <w:t xml:space="preserve">            li $v0, 1</w:t>
      </w:r>
    </w:p>
    <w:p w14:paraId="56DF4286" w14:textId="77777777" w:rsidR="00555659" w:rsidRDefault="00555659" w:rsidP="00555659">
      <w:r>
        <w:t xml:space="preserve">            move $a0, $t4         # Imprimir F(i)</w:t>
      </w:r>
    </w:p>
    <w:p w14:paraId="4E0800DF" w14:textId="77777777" w:rsidR="00555659" w:rsidRDefault="00555659" w:rsidP="00555659">
      <w:r>
        <w:t xml:space="preserve">            syscall</w:t>
      </w:r>
    </w:p>
    <w:p w14:paraId="24163DF6" w14:textId="77777777" w:rsidR="00555659" w:rsidRDefault="00555659" w:rsidP="00555659">
      <w:r>
        <w:t xml:space="preserve">            li $v0, 4</w:t>
      </w:r>
    </w:p>
    <w:p w14:paraId="0453BCC5" w14:textId="77777777" w:rsidR="00555659" w:rsidRDefault="00555659" w:rsidP="00555659">
      <w:r>
        <w:t xml:space="preserve">            la $a0, newline       # Imprimir un salto de l</w:t>
      </w:r>
      <w:r>
        <w:rPr>
          <w:rFonts w:ascii="Tahoma" w:hAnsi="Tahoma" w:cs="Tahoma"/>
        </w:rPr>
        <w:t>�</w:t>
      </w:r>
      <w:r>
        <w:t>nea</w:t>
      </w:r>
    </w:p>
    <w:p w14:paraId="1B7D8019" w14:textId="77777777" w:rsidR="00555659" w:rsidRDefault="00555659" w:rsidP="00555659">
      <w:r>
        <w:t xml:space="preserve">            syscall</w:t>
      </w:r>
    </w:p>
    <w:p w14:paraId="38A81134" w14:textId="77777777" w:rsidR="00555659" w:rsidRDefault="00555659" w:rsidP="00555659">
      <w:r>
        <w:t xml:space="preserve">            addi $t3, $t3, 1      # Incrementar i en 1</w:t>
      </w:r>
    </w:p>
    <w:p w14:paraId="22A8D4BB" w14:textId="77777777" w:rsidR="00555659" w:rsidRDefault="00555659" w:rsidP="00555659">
      <w:r>
        <w:t xml:space="preserve">            j loop                # Volver al inicio del loop</w:t>
      </w:r>
    </w:p>
    <w:p w14:paraId="0BBDD354" w14:textId="77777777" w:rsidR="00555659" w:rsidRDefault="00555659" w:rsidP="00555659">
      <w:r>
        <w:t xml:space="preserve">        # Salir del programa</w:t>
      </w:r>
    </w:p>
    <w:p w14:paraId="0C60F45E" w14:textId="77777777" w:rsidR="00555659" w:rsidRDefault="00555659" w:rsidP="00555659">
      <w:r>
        <w:t xml:space="preserve">        exit:</w:t>
      </w:r>
    </w:p>
    <w:p w14:paraId="7E8B6C1F" w14:textId="77777777" w:rsidR="00555659" w:rsidRDefault="00555659" w:rsidP="00555659">
      <w:r>
        <w:t xml:space="preserve">            li $v0, 10</w:t>
      </w:r>
    </w:p>
    <w:p w14:paraId="45BFE762" w14:textId="77777777" w:rsidR="00555659" w:rsidRDefault="00555659" w:rsidP="00555659">
      <w:r>
        <w:t xml:space="preserve">            syscall</w:t>
      </w:r>
    </w:p>
    <w:p w14:paraId="6E1C79D5" w14:textId="77777777" w:rsidR="00555659" w:rsidRDefault="00555659" w:rsidP="00555659">
      <w:pPr>
        <w:rPr>
          <w:b/>
          <w:bCs/>
        </w:rPr>
      </w:pPr>
    </w:p>
    <w:p w14:paraId="557ADB69" w14:textId="23A5C9C8" w:rsidR="00555659" w:rsidRDefault="00555659" w:rsidP="00555659">
      <w:pPr>
        <w:tabs>
          <w:tab w:val="left" w:pos="3969"/>
        </w:tabs>
        <w:rPr>
          <w:b/>
          <w:bCs/>
        </w:rPr>
      </w:pPr>
      <w:r>
        <w:rPr>
          <w:noProof/>
        </w:rPr>
        <w:lastRenderedPageBreak/>
        <w:drawing>
          <wp:anchor distT="0" distB="0" distL="114300" distR="114300" simplePos="0" relativeHeight="251662336" behindDoc="0" locked="0" layoutInCell="1" allowOverlap="1" wp14:anchorId="0229A578" wp14:editId="7869F6D4">
            <wp:simplePos x="0" y="0"/>
            <wp:positionH relativeFrom="column">
              <wp:posOffset>1905</wp:posOffset>
            </wp:positionH>
            <wp:positionV relativeFrom="paragraph">
              <wp:posOffset>299720</wp:posOffset>
            </wp:positionV>
            <wp:extent cx="6119495" cy="3567430"/>
            <wp:effectExtent l="95250" t="95250" r="90805" b="90170"/>
            <wp:wrapThrough wrapText="bothSides">
              <wp:wrapPolygon edited="0">
                <wp:start x="-336" y="-577"/>
                <wp:lineTo x="-336" y="22031"/>
                <wp:lineTo x="21853" y="22031"/>
                <wp:lineTo x="21853" y="-577"/>
                <wp:lineTo x="-336" y="-577"/>
              </wp:wrapPolygon>
            </wp:wrapThrough>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rotWithShape="1">
                    <a:blip r:embed="rId11">
                      <a:extLst>
                        <a:ext uri="{28A0092B-C50C-407E-A947-70E740481C1C}">
                          <a14:useLocalDpi xmlns:a14="http://schemas.microsoft.com/office/drawing/2010/main" val="0"/>
                        </a:ext>
                      </a:extLst>
                    </a:blip>
                    <a:srcRect l="14682" t="13880" r="14715" b="12945"/>
                    <a:stretch/>
                  </pic:blipFill>
                  <pic:spPr bwMode="auto">
                    <a:xfrm>
                      <a:off x="0" y="0"/>
                      <a:ext cx="6119495" cy="3567430"/>
                    </a:xfrm>
                    <a:prstGeom prst="rect">
                      <a:avLst/>
                    </a:prstGeom>
                    <a:ln w="88900" cap="sq" cmpd="thickThin">
                      <a:solidFill>
                        <a:schemeClr val="accent2">
                          <a:lumMod val="75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658DA">
        <w:rPr>
          <w:b/>
          <w:bCs/>
        </w:rPr>
        <w:t xml:space="preserve">Número </w:t>
      </w:r>
      <w:r>
        <w:rPr>
          <w:b/>
          <w:bCs/>
        </w:rPr>
        <w:t>Menor</w:t>
      </w:r>
      <w:r w:rsidRPr="003658DA">
        <w:rPr>
          <w:b/>
          <w:bCs/>
        </w:rPr>
        <w:t xml:space="preserve"> que.</w:t>
      </w:r>
      <w:r w:rsidR="00DA4A0B">
        <w:rPr>
          <w:b/>
          <w:bCs/>
        </w:rPr>
        <w:t xml:space="preserve">  </w:t>
      </w:r>
      <w:sdt>
        <w:sdtPr>
          <w:rPr>
            <w:b/>
            <w:bCs/>
          </w:rPr>
          <w:id w:val="-957788247"/>
          <w:citation/>
        </w:sdtPr>
        <w:sdtContent>
          <w:r w:rsidR="00DA4A0B">
            <w:rPr>
              <w:b/>
              <w:bCs/>
            </w:rPr>
            <w:fldChar w:fldCharType="begin"/>
          </w:r>
          <w:r w:rsidR="00DA4A0B">
            <w:rPr>
              <w:b/>
              <w:bCs/>
            </w:rPr>
            <w:instrText xml:space="preserve"> CITATION Cur232 \l 3082 </w:instrText>
          </w:r>
          <w:r w:rsidR="00DA4A0B">
            <w:rPr>
              <w:b/>
              <w:bCs/>
            </w:rPr>
            <w:fldChar w:fldCharType="separate"/>
          </w:r>
          <w:r w:rsidR="00DA4A0B">
            <w:rPr>
              <w:noProof/>
            </w:rPr>
            <w:t>(Curso Ensamblador 12 Practica 01 Ordenar 3 numeros, s.f.)</w:t>
          </w:r>
          <w:r w:rsidR="00DA4A0B">
            <w:rPr>
              <w:b/>
              <w:bCs/>
            </w:rPr>
            <w:fldChar w:fldCharType="end"/>
          </w:r>
        </w:sdtContent>
      </w:sdt>
    </w:p>
    <w:p w14:paraId="5C53F392" w14:textId="182F6CF3" w:rsidR="00B605B4" w:rsidRDefault="00000000" w:rsidP="00555659">
      <w:pPr>
        <w:rPr>
          <w:b/>
          <w:bCs/>
        </w:rPr>
      </w:pPr>
      <w:sdt>
        <w:sdtPr>
          <w:rPr>
            <w:b/>
            <w:bCs/>
          </w:rPr>
          <w:id w:val="1969708297"/>
          <w:citation/>
        </w:sdtPr>
        <w:sdtContent>
          <w:r w:rsidR="00DA4A0B">
            <w:rPr>
              <w:b/>
              <w:bCs/>
            </w:rPr>
            <w:fldChar w:fldCharType="begin"/>
          </w:r>
          <w:r w:rsidR="00DA4A0B">
            <w:rPr>
              <w:b/>
              <w:bCs/>
            </w:rPr>
            <w:instrText xml:space="preserve"> CITATION Ens23 \l 3082 </w:instrText>
          </w:r>
          <w:r w:rsidR="00DA4A0B">
            <w:rPr>
              <w:b/>
              <w:bCs/>
            </w:rPr>
            <w:fldChar w:fldCharType="separate"/>
          </w:r>
          <w:r w:rsidR="00DA4A0B">
            <w:rPr>
              <w:noProof/>
            </w:rPr>
            <w:t>(Ensamblador en 15 minutos, 2023)</w:t>
          </w:r>
          <w:r w:rsidR="00DA4A0B">
            <w:rPr>
              <w:b/>
              <w:bCs/>
            </w:rPr>
            <w:fldChar w:fldCharType="end"/>
          </w:r>
        </w:sdtContent>
      </w:sdt>
      <w:r w:rsidR="00B605B4">
        <w:rPr>
          <w:noProof/>
        </w:rPr>
        <w:drawing>
          <wp:anchor distT="0" distB="0" distL="114300" distR="114300" simplePos="0" relativeHeight="251667456" behindDoc="0" locked="0" layoutInCell="1" allowOverlap="1" wp14:anchorId="10B278B5" wp14:editId="623A5B43">
            <wp:simplePos x="0" y="0"/>
            <wp:positionH relativeFrom="column">
              <wp:posOffset>-41044</wp:posOffset>
            </wp:positionH>
            <wp:positionV relativeFrom="paragraph">
              <wp:posOffset>4006619</wp:posOffset>
            </wp:positionV>
            <wp:extent cx="6119495" cy="3475990"/>
            <wp:effectExtent l="95250" t="95250" r="90805" b="86360"/>
            <wp:wrapThrough wrapText="bothSides">
              <wp:wrapPolygon edited="0">
                <wp:start x="-336" y="-592"/>
                <wp:lineTo x="-336" y="22018"/>
                <wp:lineTo x="21853" y="22018"/>
                <wp:lineTo x="21853" y="-592"/>
                <wp:lineTo x="-336" y="-592"/>
              </wp:wrapPolygon>
            </wp:wrapThrough>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12">
                      <a:extLst>
                        <a:ext uri="{28A0092B-C50C-407E-A947-70E740481C1C}">
                          <a14:useLocalDpi xmlns:a14="http://schemas.microsoft.com/office/drawing/2010/main" val="0"/>
                        </a:ext>
                      </a:extLst>
                    </a:blip>
                    <a:srcRect l="14258" t="15087" r="15224" b="13700"/>
                    <a:stretch/>
                  </pic:blipFill>
                  <pic:spPr bwMode="auto">
                    <a:xfrm>
                      <a:off x="0" y="0"/>
                      <a:ext cx="6119495" cy="3475990"/>
                    </a:xfrm>
                    <a:prstGeom prst="rect">
                      <a:avLst/>
                    </a:prstGeom>
                    <a:ln w="88900" cap="sq" cmpd="thickThin">
                      <a:solidFill>
                        <a:schemeClr val="accent2">
                          <a:lumMod val="75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9D678F" w14:textId="4D17184F" w:rsidR="00B605B4" w:rsidRDefault="00000000" w:rsidP="00555659">
      <w:pPr>
        <w:rPr>
          <w:b/>
          <w:bCs/>
        </w:rPr>
      </w:pPr>
      <w:sdt>
        <w:sdtPr>
          <w:rPr>
            <w:b/>
            <w:bCs/>
          </w:rPr>
          <w:id w:val="1905103018"/>
          <w:citation/>
        </w:sdtPr>
        <w:sdtContent>
          <w:r w:rsidR="00DA4A0B">
            <w:rPr>
              <w:b/>
              <w:bCs/>
            </w:rPr>
            <w:fldChar w:fldCharType="begin"/>
          </w:r>
          <w:r w:rsidR="00DA4A0B">
            <w:rPr>
              <w:b/>
              <w:bCs/>
            </w:rPr>
            <w:instrText xml:space="preserve"> CITATION DET23 \l 3082 </w:instrText>
          </w:r>
          <w:r w:rsidR="00DA4A0B">
            <w:rPr>
              <w:b/>
              <w:bCs/>
            </w:rPr>
            <w:fldChar w:fldCharType="separate"/>
          </w:r>
          <w:r w:rsidR="00DA4A0B">
            <w:rPr>
              <w:noProof/>
            </w:rPr>
            <w:t>(DETERMINAR EL MENOR DE TRES NUMEROS | SIMULADOR 8085, s.f.)</w:t>
          </w:r>
          <w:r w:rsidR="00DA4A0B">
            <w:rPr>
              <w:b/>
              <w:bCs/>
            </w:rPr>
            <w:fldChar w:fldCharType="end"/>
          </w:r>
        </w:sdtContent>
      </w:sdt>
    </w:p>
    <w:p w14:paraId="6B0980BD" w14:textId="669CB856" w:rsidR="00B605B4" w:rsidRDefault="00B605B4" w:rsidP="00555659">
      <w:pPr>
        <w:rPr>
          <w:b/>
          <w:bCs/>
        </w:rPr>
      </w:pPr>
      <w:r>
        <w:rPr>
          <w:noProof/>
        </w:rPr>
        <w:lastRenderedPageBreak/>
        <w:drawing>
          <wp:anchor distT="0" distB="0" distL="114300" distR="114300" simplePos="0" relativeHeight="251669504" behindDoc="0" locked="0" layoutInCell="1" allowOverlap="1" wp14:anchorId="2558A7D1" wp14:editId="552AB7F8">
            <wp:simplePos x="0" y="0"/>
            <wp:positionH relativeFrom="column">
              <wp:posOffset>0</wp:posOffset>
            </wp:positionH>
            <wp:positionV relativeFrom="paragraph">
              <wp:posOffset>371475</wp:posOffset>
            </wp:positionV>
            <wp:extent cx="6119495" cy="3456305"/>
            <wp:effectExtent l="95250" t="95250" r="90805" b="86995"/>
            <wp:wrapThrough wrapText="bothSides">
              <wp:wrapPolygon edited="0">
                <wp:start x="-336" y="-595"/>
                <wp:lineTo x="-336" y="22025"/>
                <wp:lineTo x="21853" y="22025"/>
                <wp:lineTo x="21853" y="-595"/>
                <wp:lineTo x="-336" y="-595"/>
              </wp:wrapPolygon>
            </wp:wrapThrough>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l="14598" t="15238" r="14037" b="13087"/>
                    <a:stretch/>
                  </pic:blipFill>
                  <pic:spPr bwMode="auto">
                    <a:xfrm>
                      <a:off x="0" y="0"/>
                      <a:ext cx="6119495" cy="3456305"/>
                    </a:xfrm>
                    <a:prstGeom prst="rect">
                      <a:avLst/>
                    </a:prstGeom>
                    <a:ln w="88900" cap="sq" cmpd="thickThin">
                      <a:solidFill>
                        <a:schemeClr val="accent2">
                          <a:lumMod val="75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23C4E" w14:textId="749AA06E" w:rsidR="00555659" w:rsidRPr="00AE44C3" w:rsidRDefault="00555659" w:rsidP="00555659">
      <w:pPr>
        <w:rPr>
          <w:b/>
          <w:bCs/>
        </w:rPr>
      </w:pPr>
      <w:r w:rsidRPr="00AE44C3">
        <w:rPr>
          <w:b/>
          <w:bCs/>
        </w:rPr>
        <w:t># programa en MARS para encontrar el número menor entre tres números</w:t>
      </w:r>
    </w:p>
    <w:p w14:paraId="6C602F49" w14:textId="5E93AF6A" w:rsidR="00555659" w:rsidRDefault="00555659" w:rsidP="00555659">
      <w:r>
        <w:t>.data</w:t>
      </w:r>
    </w:p>
    <w:p w14:paraId="4102F124" w14:textId="127A3368" w:rsidR="00555659" w:rsidRDefault="00555659" w:rsidP="00555659">
      <w:r>
        <w:t># Declaración de variables de datos</w:t>
      </w:r>
    </w:p>
    <w:p w14:paraId="28E9C207" w14:textId="69AE44C6" w:rsidR="00555659" w:rsidRDefault="00555659" w:rsidP="00555659">
      <w:r>
        <w:t>msg1: .asciiz "Ingrese el primer número: " # mensaje para el primer número</w:t>
      </w:r>
    </w:p>
    <w:p w14:paraId="2AC5591E" w14:textId="416F6979" w:rsidR="00555659" w:rsidRDefault="00555659" w:rsidP="00555659">
      <w:r>
        <w:t>msg2: .asciiz "Ingrese el segundo número: " # mensaje para el segundo número</w:t>
      </w:r>
    </w:p>
    <w:p w14:paraId="6FF88DD1" w14:textId="17977CE6" w:rsidR="00555659" w:rsidRDefault="00555659" w:rsidP="00555659">
      <w:r>
        <w:t>msg3: .asciiz "Ingrese el tercer número: " # mensaje para el tercer número</w:t>
      </w:r>
    </w:p>
    <w:p w14:paraId="2D65746D" w14:textId="4232BF9F" w:rsidR="00555659" w:rsidRDefault="00555659" w:rsidP="00555659">
      <w:r>
        <w:t>msg4: .asciiz "\nEl número menor es: " # mensaje para imprimir el número menor</w:t>
      </w:r>
    </w:p>
    <w:p w14:paraId="283049D9" w14:textId="29682180" w:rsidR="00555659" w:rsidRDefault="00555659" w:rsidP="00555659">
      <w:r>
        <w:t>num1: .word 0 # variable para almacenar el primer número</w:t>
      </w:r>
    </w:p>
    <w:p w14:paraId="5F8DD1E9" w14:textId="532D9D70" w:rsidR="00555659" w:rsidRDefault="00555659" w:rsidP="00555659">
      <w:r>
        <w:t>num2: .word 0 # variable para almacenar el segundo número</w:t>
      </w:r>
    </w:p>
    <w:p w14:paraId="5EBACDCE" w14:textId="063A79BD" w:rsidR="00555659" w:rsidRDefault="00555659" w:rsidP="00555659">
      <w:r>
        <w:t>num3: .word 0 # variable para almacenar el tercer número</w:t>
      </w:r>
    </w:p>
    <w:p w14:paraId="3F7642D5" w14:textId="5733DA50" w:rsidR="00555659" w:rsidRDefault="00555659" w:rsidP="00555659">
      <w:r>
        <w:t>menor: .word 0 # variable para almacenar el número menor encontrado</w:t>
      </w:r>
    </w:p>
    <w:p w14:paraId="025DFFAC" w14:textId="4AD90AF7" w:rsidR="00555659" w:rsidRDefault="00555659" w:rsidP="00555659">
      <w:r>
        <w:t>.text</w:t>
      </w:r>
    </w:p>
    <w:p w14:paraId="6B261A69" w14:textId="18159CA3" w:rsidR="00555659" w:rsidRDefault="00555659" w:rsidP="00555659">
      <w:r>
        <w:t>.globl main</w:t>
      </w:r>
    </w:p>
    <w:p w14:paraId="5E52EED1" w14:textId="0169F5A3" w:rsidR="00555659" w:rsidRDefault="00555659" w:rsidP="00555659">
      <w:r>
        <w:t># Inicio del programa principal</w:t>
      </w:r>
    </w:p>
    <w:p w14:paraId="2EA0ADAE" w14:textId="77777777" w:rsidR="00555659" w:rsidRDefault="00555659" w:rsidP="00555659">
      <w:r>
        <w:t>main:</w:t>
      </w:r>
    </w:p>
    <w:p w14:paraId="6533B94F" w14:textId="77777777" w:rsidR="00555659" w:rsidRDefault="00555659" w:rsidP="00555659">
      <w:r>
        <w:lastRenderedPageBreak/>
        <w:t xml:space="preserve">    # Imprime el mensaje para ingresar el primer número y lo lee desde el teclado</w:t>
      </w:r>
    </w:p>
    <w:p w14:paraId="0C590862" w14:textId="77777777" w:rsidR="00555659" w:rsidRDefault="00555659" w:rsidP="00555659">
      <w:r>
        <w:t xml:space="preserve">    li $v0, 4 # carga el valor 4 en el registro $v0 para indicar que se va a imprimir una cadena</w:t>
      </w:r>
    </w:p>
    <w:p w14:paraId="4EA354AB" w14:textId="77777777" w:rsidR="00555659" w:rsidRDefault="00555659" w:rsidP="00555659">
      <w:r>
        <w:t xml:space="preserve">    la $a0, msg1 # carga la dirección del mensaje 1 en el registro $a0</w:t>
      </w:r>
    </w:p>
    <w:p w14:paraId="6AF3FF62" w14:textId="77777777" w:rsidR="00555659" w:rsidRDefault="00555659" w:rsidP="00555659">
      <w:r>
        <w:t xml:space="preserve">    syscall # llama al sistema para imprimir el mensaje</w:t>
      </w:r>
    </w:p>
    <w:p w14:paraId="2D993595" w14:textId="77777777" w:rsidR="00555659" w:rsidRDefault="00555659" w:rsidP="00555659">
      <w:r>
        <w:t xml:space="preserve">    li $v0, 5 # carga el valor 5 en el registro $v0 para indicar que se va a leer un número entero</w:t>
      </w:r>
    </w:p>
    <w:p w14:paraId="69A96D04" w14:textId="77777777" w:rsidR="00555659" w:rsidRDefault="00555659" w:rsidP="00555659">
      <w:r>
        <w:t xml:space="preserve">    syscall # llama al sistema para leer el número entero ingresado por el usuario</w:t>
      </w:r>
    </w:p>
    <w:p w14:paraId="23C83521" w14:textId="77777777" w:rsidR="00555659" w:rsidRDefault="00555659" w:rsidP="00555659">
      <w:r>
        <w:t xml:space="preserve">    sw $v0, num1 # almacena el valor leído en la dirección de memoria de la variable num1</w:t>
      </w:r>
    </w:p>
    <w:p w14:paraId="05D6012D" w14:textId="77777777" w:rsidR="00555659" w:rsidRDefault="00555659" w:rsidP="00555659">
      <w:r>
        <w:t xml:space="preserve">    # Imprime el mensaje para ingresar el segundo número y lo lee desde el teclado</w:t>
      </w:r>
    </w:p>
    <w:p w14:paraId="7DF7CF92" w14:textId="77777777" w:rsidR="00555659" w:rsidRDefault="00555659" w:rsidP="00555659">
      <w:r>
        <w:t xml:space="preserve">    li $v0, 4 # carga el valor 4 en el registro $v0 para indicar que se va a imprimir una cadena</w:t>
      </w:r>
    </w:p>
    <w:p w14:paraId="26E30508" w14:textId="77777777" w:rsidR="00555659" w:rsidRDefault="00555659" w:rsidP="00555659">
      <w:r>
        <w:t xml:space="preserve">    la $a0, msg2 # carga la dirección del mensaje 2 en el registro $a0</w:t>
      </w:r>
    </w:p>
    <w:p w14:paraId="6E44DA72" w14:textId="77777777" w:rsidR="00555659" w:rsidRDefault="00555659" w:rsidP="00555659">
      <w:r>
        <w:t xml:space="preserve">    syscall # llama al sistema para imprimir el mensaje</w:t>
      </w:r>
    </w:p>
    <w:p w14:paraId="627D3FBF" w14:textId="77777777" w:rsidR="00555659" w:rsidRDefault="00555659" w:rsidP="00555659">
      <w:r>
        <w:t xml:space="preserve">    li $v0, 5 # carga el valor 5 en el registro $v0 para indicar que se va a leer un número entero</w:t>
      </w:r>
    </w:p>
    <w:p w14:paraId="7A0377CC" w14:textId="77777777" w:rsidR="00555659" w:rsidRDefault="00555659" w:rsidP="00555659">
      <w:r>
        <w:t xml:space="preserve">    syscall # llama al sistema para leer el número entero ingresado por el usuario</w:t>
      </w:r>
    </w:p>
    <w:p w14:paraId="7217BF26" w14:textId="77777777" w:rsidR="00555659" w:rsidRDefault="00555659" w:rsidP="00555659">
      <w:r>
        <w:t xml:space="preserve">    sw $v0, num2 # almacena el valor leído en la dirección de memoria de la variable num2</w:t>
      </w:r>
    </w:p>
    <w:p w14:paraId="51D2632B" w14:textId="77777777" w:rsidR="00555659" w:rsidRDefault="00555659" w:rsidP="00555659">
      <w:r>
        <w:t xml:space="preserve">    # Imprime el mensaje para ingresar el tercer número y lo lee desde el teclado</w:t>
      </w:r>
    </w:p>
    <w:p w14:paraId="0F333B7F" w14:textId="77777777" w:rsidR="00555659" w:rsidRDefault="00555659" w:rsidP="00555659">
      <w:r>
        <w:t xml:space="preserve">    li $v0, 4 # carga el valor 4 en el registro $v0 para indicar que se va a imprimir una cadena</w:t>
      </w:r>
    </w:p>
    <w:p w14:paraId="3B7E2691" w14:textId="77777777" w:rsidR="00555659" w:rsidRDefault="00555659" w:rsidP="00555659">
      <w:r>
        <w:t xml:space="preserve">    la $a0, msg3 # carga la dirección del mensaje 3 en el registro $a0</w:t>
      </w:r>
    </w:p>
    <w:p w14:paraId="719A61B0" w14:textId="77777777" w:rsidR="00555659" w:rsidRDefault="00555659" w:rsidP="00555659">
      <w:r>
        <w:t xml:space="preserve">    syscall # llama al sistema para imprimir el mensaje</w:t>
      </w:r>
    </w:p>
    <w:p w14:paraId="4AA2950C" w14:textId="77777777" w:rsidR="00555659" w:rsidRDefault="00555659" w:rsidP="00555659">
      <w:r>
        <w:t xml:space="preserve">    li $v0, 5 # carga el valor 5 en el registro $v0 para indicar que se va a leer un número entero</w:t>
      </w:r>
    </w:p>
    <w:p w14:paraId="5A3CCDCA" w14:textId="77777777" w:rsidR="00555659" w:rsidRDefault="00555659" w:rsidP="00555659">
      <w:r>
        <w:t xml:space="preserve">    syscall # llama al sistema para leer el número entero ingresado por el usuario</w:t>
      </w:r>
    </w:p>
    <w:p w14:paraId="69AFB5D1" w14:textId="77777777" w:rsidR="00555659" w:rsidRDefault="00555659" w:rsidP="00555659">
      <w:r>
        <w:t xml:space="preserve">    sw $v0, num3 # almacena el valor leído en la dirección de memoria de la variable num3</w:t>
      </w:r>
    </w:p>
    <w:p w14:paraId="4A418970" w14:textId="77777777" w:rsidR="00555659" w:rsidRDefault="00555659" w:rsidP="00555659">
      <w:r>
        <w:t xml:space="preserve">    # Inicializa $t0 con el valor de num1</w:t>
      </w:r>
    </w:p>
    <w:p w14:paraId="4F427CCE" w14:textId="77777777" w:rsidR="00555659" w:rsidRDefault="00555659" w:rsidP="00555659">
      <w:r>
        <w:t xml:space="preserve">    lw $t0, num1</w:t>
      </w:r>
    </w:p>
    <w:p w14:paraId="1448B2D3" w14:textId="172AD774" w:rsidR="00555659" w:rsidRDefault="00555659" w:rsidP="00555659">
      <w:r>
        <w:t xml:space="preserve">   # Llama a la funci</w:t>
      </w:r>
      <w:r>
        <w:rPr>
          <w:rFonts w:ascii="Tahoma" w:hAnsi="Tahoma" w:cs="Tahoma"/>
        </w:rPr>
        <w:t>�</w:t>
      </w:r>
      <w:r>
        <w:t>n check_t1_t2 para comparar num1 y num2</w:t>
      </w:r>
    </w:p>
    <w:p w14:paraId="440111B5" w14:textId="77777777" w:rsidR="00555659" w:rsidRDefault="00555659" w:rsidP="00555659">
      <w:r>
        <w:t xml:space="preserve">    jal check_t1_t2</w:t>
      </w:r>
    </w:p>
    <w:p w14:paraId="4595004C" w14:textId="77777777" w:rsidR="00555659" w:rsidRDefault="00555659" w:rsidP="00555659">
      <w:r>
        <w:lastRenderedPageBreak/>
        <w:t># Llama a la funci</w:t>
      </w:r>
      <w:r>
        <w:rPr>
          <w:rFonts w:ascii="Tahoma" w:hAnsi="Tahoma" w:cs="Tahoma"/>
        </w:rPr>
        <w:t>�</w:t>
      </w:r>
      <w:r>
        <w:t>n check_t1_t3 para comparar el valor de $t0 (el n</w:t>
      </w:r>
      <w:r>
        <w:rPr>
          <w:rFonts w:ascii="Tahoma" w:hAnsi="Tahoma" w:cs="Tahoma"/>
        </w:rPr>
        <w:t>�</w:t>
      </w:r>
      <w:r>
        <w:t>mero menor hasta ahora) con num3</w:t>
      </w:r>
    </w:p>
    <w:p w14:paraId="00392AB8" w14:textId="77777777" w:rsidR="00555659" w:rsidRDefault="00555659" w:rsidP="00555659">
      <w:r>
        <w:t xml:space="preserve">    jal check_t1_t3</w:t>
      </w:r>
    </w:p>
    <w:p w14:paraId="2C2D4A81" w14:textId="77777777" w:rsidR="00555659" w:rsidRDefault="00555659" w:rsidP="00555659">
      <w:r>
        <w:t># Almacena el n</w:t>
      </w:r>
      <w:r>
        <w:rPr>
          <w:rFonts w:ascii="Tahoma" w:hAnsi="Tahoma" w:cs="Tahoma"/>
        </w:rPr>
        <w:t>�</w:t>
      </w:r>
      <w:r>
        <w:t>mero menor en la direcci</w:t>
      </w:r>
      <w:r>
        <w:rPr>
          <w:rFonts w:ascii="Tahoma" w:hAnsi="Tahoma" w:cs="Tahoma"/>
        </w:rPr>
        <w:t>�</w:t>
      </w:r>
      <w:r>
        <w:t>n de memoria menor</w:t>
      </w:r>
    </w:p>
    <w:p w14:paraId="6090028A" w14:textId="77777777" w:rsidR="00555659" w:rsidRDefault="00555659" w:rsidP="00555659">
      <w:r>
        <w:t xml:space="preserve">    sw $t0, menor</w:t>
      </w:r>
    </w:p>
    <w:p w14:paraId="139660DF" w14:textId="77777777" w:rsidR="00555659" w:rsidRDefault="00555659" w:rsidP="00555659">
      <w:r>
        <w:t># Imprime el mensaje "El número menor es: " y el número menor encontrado</w:t>
      </w:r>
    </w:p>
    <w:p w14:paraId="0B0EF8CC" w14:textId="77777777" w:rsidR="00555659" w:rsidRDefault="00555659" w:rsidP="00555659">
      <w:r>
        <w:tab/>
        <w:t>li $v0, 4       # Cargar el valor 4 en $v0, que indica que la llamada al sistema es para imprimir una cadena</w:t>
      </w:r>
    </w:p>
    <w:p w14:paraId="586B5CE9" w14:textId="77777777" w:rsidR="00555659" w:rsidRDefault="00555659" w:rsidP="00555659">
      <w:r>
        <w:tab/>
        <w:t>la $a0, msg4    # Cargar la dirección de la cadena msg4 en $a0, que es el primer argumento para la llamada al sistema</w:t>
      </w:r>
    </w:p>
    <w:p w14:paraId="29D83654" w14:textId="77777777" w:rsidR="00555659" w:rsidRDefault="00555659" w:rsidP="00555659">
      <w:r>
        <w:tab/>
        <w:t>syscall         # Llamar al sistema para imprimir la cadena</w:t>
      </w:r>
    </w:p>
    <w:p w14:paraId="66A90CA1" w14:textId="77777777" w:rsidR="00555659" w:rsidRDefault="00555659" w:rsidP="00555659">
      <w:r>
        <w:tab/>
        <w:t>lw $a0, menor   # Cargar el valor de la variable menor en $a0, que es el segundo argumento para la llamada al sistema</w:t>
      </w:r>
    </w:p>
    <w:p w14:paraId="7E566DB4" w14:textId="77777777" w:rsidR="00555659" w:rsidRDefault="00555659" w:rsidP="00555659">
      <w:r>
        <w:tab/>
        <w:t>li $v0, 1       # Cargar el valor 1 en $v0, que indica que la llamada al sistema es para imprimir un entero</w:t>
      </w:r>
    </w:p>
    <w:p w14:paraId="54BB7DD6" w14:textId="77777777" w:rsidR="00555659" w:rsidRDefault="00555659" w:rsidP="00555659">
      <w:r>
        <w:tab/>
        <w:t>syscall         # Llamar al sistema para imprimir el entero</w:t>
      </w:r>
    </w:p>
    <w:p w14:paraId="5D920A3E" w14:textId="77777777" w:rsidR="00555659" w:rsidRDefault="00555659" w:rsidP="00555659">
      <w:r>
        <w:t># Termina el programa</w:t>
      </w:r>
    </w:p>
    <w:p w14:paraId="469FE42F" w14:textId="77777777" w:rsidR="00555659" w:rsidRDefault="00555659" w:rsidP="00555659">
      <w:r>
        <w:tab/>
        <w:t>li $v0, 10      # Cargar el valor 10 en $v0, que indica que la llamada al sistema es para terminar el programa</w:t>
      </w:r>
    </w:p>
    <w:p w14:paraId="7F01BBFB" w14:textId="77777777" w:rsidR="00555659" w:rsidRDefault="00555659" w:rsidP="00555659">
      <w:r>
        <w:tab/>
        <w:t>syscall         # Llamar al sistema para terminar el programa</w:t>
      </w:r>
    </w:p>
    <w:p w14:paraId="05907432" w14:textId="77777777" w:rsidR="00555659" w:rsidRDefault="00555659" w:rsidP="00555659">
      <w:r>
        <w:t># Función para comparar num1 y num2</w:t>
      </w:r>
    </w:p>
    <w:p w14:paraId="11C6605C" w14:textId="77777777" w:rsidR="00555659" w:rsidRDefault="00555659" w:rsidP="00555659">
      <w:r>
        <w:t># Si num1 es mayor que num2, $t0 = num2, de lo contrario $t0 = num1</w:t>
      </w:r>
    </w:p>
    <w:p w14:paraId="026B5F42" w14:textId="77777777" w:rsidR="00555659" w:rsidRDefault="00555659" w:rsidP="00555659">
      <w:r>
        <w:tab/>
        <w:t>check_t1_t2:</w:t>
      </w:r>
    </w:p>
    <w:p w14:paraId="6C32132A" w14:textId="77777777" w:rsidR="00555659" w:rsidRDefault="00555659" w:rsidP="00555659">
      <w:r>
        <w:tab/>
        <w:t>lw $t1, num2    # Cargar el valor de num2 en $t1</w:t>
      </w:r>
    </w:p>
    <w:p w14:paraId="58161A64" w14:textId="77777777" w:rsidR="00555659" w:rsidRDefault="00555659" w:rsidP="00555659">
      <w:r>
        <w:tab/>
        <w:t>ble $t0, $t1, set_t0_t1 # Comparar $t0 con $t1. Si $t0 es menor o igual, saltar a set_t0_t1, de lo contrario continuar.</w:t>
      </w:r>
    </w:p>
    <w:p w14:paraId="62FF531B" w14:textId="77777777" w:rsidR="00555659" w:rsidRDefault="00555659" w:rsidP="00555659">
      <w:r>
        <w:tab/>
        <w:t>move $t0, $t1   # Si $t1 es menor, cargar $t1 en $t0</w:t>
      </w:r>
    </w:p>
    <w:p w14:paraId="78241869" w14:textId="77777777" w:rsidR="00555659" w:rsidRDefault="00555659" w:rsidP="00555659">
      <w:r>
        <w:tab/>
        <w:t>set_t0_t1:</w:t>
      </w:r>
    </w:p>
    <w:p w14:paraId="1BC959AD" w14:textId="77777777" w:rsidR="00555659" w:rsidRDefault="00555659" w:rsidP="00555659">
      <w:r>
        <w:tab/>
        <w:t>jr $ra          # Devolver el control a la llamada anterior</w:t>
      </w:r>
    </w:p>
    <w:p w14:paraId="13653A8D" w14:textId="77777777" w:rsidR="00555659" w:rsidRDefault="00555659" w:rsidP="00555659">
      <w:r>
        <w:lastRenderedPageBreak/>
        <w:t># Función para comparar el número menor actual ($t0) con num3</w:t>
      </w:r>
    </w:p>
    <w:p w14:paraId="2D83EB0C" w14:textId="77777777" w:rsidR="00555659" w:rsidRDefault="00555659" w:rsidP="00555659">
      <w:r>
        <w:t># Si num3 es menor que $t0, $t0 = num3</w:t>
      </w:r>
    </w:p>
    <w:p w14:paraId="38DCEB33" w14:textId="77777777" w:rsidR="00555659" w:rsidRDefault="00555659" w:rsidP="00555659">
      <w:r>
        <w:tab/>
        <w:t>check_t1_t3:</w:t>
      </w:r>
    </w:p>
    <w:p w14:paraId="0E37D414" w14:textId="77777777" w:rsidR="00555659" w:rsidRDefault="00555659" w:rsidP="00555659">
      <w:r>
        <w:tab/>
        <w:t>lw $t1, num3    # Cargar el valor de num3 en $t1</w:t>
      </w:r>
    </w:p>
    <w:p w14:paraId="0ECFC0DC" w14:textId="77777777" w:rsidR="00555659" w:rsidRDefault="00555659" w:rsidP="00555659">
      <w:r>
        <w:tab/>
        <w:t>ble $t0, $t1, set_t0_t1 # Comparar $t0 con $t1. Si $t0 es menor o igual, saltar a set_t0_t1, de lo contrario continuar.</w:t>
      </w:r>
    </w:p>
    <w:p w14:paraId="5326773C" w14:textId="77777777" w:rsidR="00555659" w:rsidRDefault="00555659" w:rsidP="00555659">
      <w:r>
        <w:tab/>
        <w:t>move $t0, $t1   # Si $t1 es menor, cargar $t1 en $t0</w:t>
      </w:r>
    </w:p>
    <w:p w14:paraId="05B9254C" w14:textId="77777777" w:rsidR="00555659" w:rsidRDefault="00555659" w:rsidP="00555659">
      <w:r>
        <w:tab/>
        <w:t>jr $ra          # Devolver el control a la llamada anterior</w:t>
      </w:r>
    </w:p>
    <w:p w14:paraId="2AD888B0" w14:textId="77777777" w:rsidR="00555659" w:rsidRDefault="00555659" w:rsidP="00555659"/>
    <w:p w14:paraId="500084A1" w14:textId="77777777" w:rsidR="00555659" w:rsidRDefault="00555659" w:rsidP="00555659">
      <w:pPr>
        <w:rPr>
          <w:b/>
          <w:bCs/>
        </w:rPr>
      </w:pPr>
    </w:p>
    <w:p w14:paraId="3EECF346" w14:textId="6E7470E8" w:rsidR="00555659" w:rsidRDefault="00555659" w:rsidP="00555659">
      <w:pPr>
        <w:rPr>
          <w:b/>
          <w:bCs/>
        </w:rPr>
      </w:pPr>
      <w:r w:rsidRPr="00A70982">
        <w:rPr>
          <w:noProof/>
        </w:rPr>
        <w:drawing>
          <wp:anchor distT="0" distB="0" distL="114300" distR="114300" simplePos="0" relativeHeight="251659264" behindDoc="1" locked="0" layoutInCell="1" allowOverlap="1" wp14:anchorId="76C3CE97" wp14:editId="17423012">
            <wp:simplePos x="0" y="0"/>
            <wp:positionH relativeFrom="column">
              <wp:posOffset>3175</wp:posOffset>
            </wp:positionH>
            <wp:positionV relativeFrom="paragraph">
              <wp:posOffset>356870</wp:posOffset>
            </wp:positionV>
            <wp:extent cx="6119495" cy="3208655"/>
            <wp:effectExtent l="76200" t="76200" r="128905" b="125095"/>
            <wp:wrapTight wrapText="bothSides">
              <wp:wrapPolygon edited="0">
                <wp:start x="-134" y="-513"/>
                <wp:lineTo x="-269" y="-385"/>
                <wp:lineTo x="-269" y="21801"/>
                <wp:lineTo x="-134" y="22314"/>
                <wp:lineTo x="21853" y="22314"/>
                <wp:lineTo x="21853" y="22186"/>
                <wp:lineTo x="21988" y="20262"/>
                <wp:lineTo x="21988" y="1667"/>
                <wp:lineTo x="21853" y="-256"/>
                <wp:lineTo x="21853" y="-513"/>
                <wp:lineTo x="-134" y="-513"/>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320865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3658DA">
        <w:rPr>
          <w:b/>
          <w:bCs/>
        </w:rPr>
        <w:t>Número Mayor que.</w:t>
      </w:r>
      <w:r w:rsidR="001F19AC">
        <w:rPr>
          <w:b/>
          <w:bCs/>
        </w:rPr>
        <w:t xml:space="preserve">  </w:t>
      </w:r>
      <w:sdt>
        <w:sdtPr>
          <w:rPr>
            <w:b/>
            <w:bCs/>
          </w:rPr>
          <w:id w:val="-1549986989"/>
          <w:citation/>
        </w:sdtPr>
        <w:sdtContent>
          <w:r w:rsidR="001F19AC">
            <w:rPr>
              <w:b/>
              <w:bCs/>
            </w:rPr>
            <w:fldChar w:fldCharType="begin"/>
          </w:r>
          <w:r w:rsidR="001F19AC">
            <w:rPr>
              <w:b/>
              <w:bCs/>
            </w:rPr>
            <w:instrText xml:space="preserve"> CITATION Núm23 \l 3082 </w:instrText>
          </w:r>
          <w:r w:rsidR="001F19AC">
            <w:rPr>
              <w:b/>
              <w:bCs/>
            </w:rPr>
            <w:fldChar w:fldCharType="separate"/>
          </w:r>
          <w:r w:rsidR="001F19AC">
            <w:rPr>
              <w:noProof/>
            </w:rPr>
            <w:t>(Número Mayor de un Array - Mars, s.f.)</w:t>
          </w:r>
          <w:r w:rsidR="001F19AC">
            <w:rPr>
              <w:b/>
              <w:bCs/>
            </w:rPr>
            <w:fldChar w:fldCharType="end"/>
          </w:r>
        </w:sdtContent>
      </w:sdt>
    </w:p>
    <w:p w14:paraId="233D95A7" w14:textId="0672BD5E" w:rsidR="00555659" w:rsidRDefault="00000000" w:rsidP="00555659">
      <w:pPr>
        <w:rPr>
          <w:b/>
          <w:bCs/>
        </w:rPr>
      </w:pPr>
      <w:sdt>
        <w:sdtPr>
          <w:rPr>
            <w:b/>
            <w:bCs/>
          </w:rPr>
          <w:id w:val="-50624523"/>
          <w:citation/>
        </w:sdtPr>
        <w:sdtContent>
          <w:r w:rsidR="001F19AC">
            <w:rPr>
              <w:b/>
              <w:bCs/>
            </w:rPr>
            <w:fldChar w:fldCharType="begin"/>
          </w:r>
          <w:r w:rsidR="001F19AC">
            <w:rPr>
              <w:b/>
              <w:bCs/>
            </w:rPr>
            <w:instrText xml:space="preserve"> CITATION Ens231 \l 3082 </w:instrText>
          </w:r>
          <w:r w:rsidR="001F19AC">
            <w:rPr>
              <w:b/>
              <w:bCs/>
            </w:rPr>
            <w:fldChar w:fldCharType="separate"/>
          </w:r>
          <w:r w:rsidR="001F19AC">
            <w:rPr>
              <w:noProof/>
            </w:rPr>
            <w:t>(Ensamblador X86 - Parte 0 Introducción, s.f.)</w:t>
          </w:r>
          <w:r w:rsidR="001F19AC">
            <w:rPr>
              <w:b/>
              <w:bCs/>
            </w:rPr>
            <w:fldChar w:fldCharType="end"/>
          </w:r>
        </w:sdtContent>
      </w:sdt>
      <w:r w:rsidR="00B605B4" w:rsidRPr="00A70982">
        <w:rPr>
          <w:noProof/>
        </w:rPr>
        <w:drawing>
          <wp:anchor distT="0" distB="0" distL="114300" distR="114300" simplePos="0" relativeHeight="251661312" behindDoc="1" locked="0" layoutInCell="1" allowOverlap="1" wp14:anchorId="7A527810" wp14:editId="3A344D9E">
            <wp:simplePos x="0" y="0"/>
            <wp:positionH relativeFrom="column">
              <wp:posOffset>-3175</wp:posOffset>
            </wp:positionH>
            <wp:positionV relativeFrom="paragraph">
              <wp:posOffset>3777384</wp:posOffset>
            </wp:positionV>
            <wp:extent cx="6119495" cy="3232785"/>
            <wp:effectExtent l="76200" t="76200" r="128905" b="139065"/>
            <wp:wrapTight wrapText="bothSides">
              <wp:wrapPolygon edited="0">
                <wp:start x="-134" y="-509"/>
                <wp:lineTo x="-269" y="-382"/>
                <wp:lineTo x="-269" y="21893"/>
                <wp:lineTo x="-134" y="22402"/>
                <wp:lineTo x="21853" y="22402"/>
                <wp:lineTo x="21988" y="22020"/>
                <wp:lineTo x="21988" y="1655"/>
                <wp:lineTo x="21853" y="-255"/>
                <wp:lineTo x="21853" y="-509"/>
                <wp:lineTo x="-134" y="-509"/>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23278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605B4" w:rsidRPr="00A70982">
        <w:rPr>
          <w:noProof/>
        </w:rPr>
        <w:drawing>
          <wp:anchor distT="0" distB="0" distL="114300" distR="114300" simplePos="0" relativeHeight="251660288" behindDoc="1" locked="0" layoutInCell="1" allowOverlap="1" wp14:anchorId="3DF945C7" wp14:editId="3703D938">
            <wp:simplePos x="0" y="0"/>
            <wp:positionH relativeFrom="column">
              <wp:posOffset>-405</wp:posOffset>
            </wp:positionH>
            <wp:positionV relativeFrom="paragraph">
              <wp:posOffset>76200</wp:posOffset>
            </wp:positionV>
            <wp:extent cx="6119495" cy="3232785"/>
            <wp:effectExtent l="76200" t="76200" r="128905" b="139065"/>
            <wp:wrapTight wrapText="bothSides">
              <wp:wrapPolygon edited="0">
                <wp:start x="-134" y="-509"/>
                <wp:lineTo x="-269" y="-382"/>
                <wp:lineTo x="-269" y="21893"/>
                <wp:lineTo x="-134" y="22402"/>
                <wp:lineTo x="21853" y="22402"/>
                <wp:lineTo x="21988" y="22020"/>
                <wp:lineTo x="21988" y="1655"/>
                <wp:lineTo x="21853" y="-255"/>
                <wp:lineTo x="21853" y="-509"/>
                <wp:lineTo x="-134" y="-509"/>
              </wp:wrapPolygon>
            </wp:wrapTight>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23278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F19AC">
        <w:rPr>
          <w:b/>
          <w:bCs/>
        </w:rPr>
        <w:t xml:space="preserve">  </w:t>
      </w:r>
      <w:sdt>
        <w:sdtPr>
          <w:rPr>
            <w:b/>
            <w:bCs/>
          </w:rPr>
          <w:id w:val="423239750"/>
          <w:citation/>
        </w:sdtPr>
        <w:sdtContent>
          <w:r w:rsidR="001F19AC">
            <w:rPr>
              <w:b/>
              <w:bCs/>
            </w:rPr>
            <w:fldChar w:fldCharType="begin"/>
          </w:r>
          <w:r w:rsidR="001F19AC">
            <w:rPr>
              <w:b/>
              <w:bCs/>
            </w:rPr>
            <w:instrText xml:space="preserve"> CITATION Ens232 \l 3082 </w:instrText>
          </w:r>
          <w:r w:rsidR="001F19AC">
            <w:rPr>
              <w:b/>
              <w:bCs/>
            </w:rPr>
            <w:fldChar w:fldCharType="separate"/>
          </w:r>
          <w:r w:rsidR="001F19AC">
            <w:rPr>
              <w:noProof/>
            </w:rPr>
            <w:t>(Ensamblador X86 Parte 1 Componentes básicos, s.f.)</w:t>
          </w:r>
          <w:r w:rsidR="001F19AC">
            <w:rPr>
              <w:b/>
              <w:bCs/>
            </w:rPr>
            <w:fldChar w:fldCharType="end"/>
          </w:r>
        </w:sdtContent>
      </w:sdt>
      <w:r w:rsidR="001F19AC">
        <w:rPr>
          <w:b/>
          <w:bCs/>
        </w:rPr>
        <w:t xml:space="preserve"> </w:t>
      </w:r>
      <w:sdt>
        <w:sdtPr>
          <w:rPr>
            <w:b/>
            <w:bCs/>
          </w:rPr>
          <w:id w:val="1576091044"/>
          <w:citation/>
        </w:sdtPr>
        <w:sdtContent>
          <w:r w:rsidR="001F19AC">
            <w:rPr>
              <w:b/>
              <w:bCs/>
            </w:rPr>
            <w:fldChar w:fldCharType="begin"/>
          </w:r>
          <w:r w:rsidR="001F19AC">
            <w:rPr>
              <w:b/>
              <w:bCs/>
            </w:rPr>
            <w:instrText xml:space="preserve"> CITATION Ens233 \l 3082 </w:instrText>
          </w:r>
          <w:r w:rsidR="001F19AC">
            <w:rPr>
              <w:b/>
              <w:bCs/>
            </w:rPr>
            <w:fldChar w:fldCharType="separate"/>
          </w:r>
          <w:r w:rsidR="001F19AC">
            <w:rPr>
              <w:noProof/>
            </w:rPr>
            <w:t>(Ensamblador X86 Parte 2 Arquitecturas de cómputo, s.f.)</w:t>
          </w:r>
          <w:r w:rsidR="001F19AC">
            <w:rPr>
              <w:b/>
              <w:bCs/>
            </w:rPr>
            <w:fldChar w:fldCharType="end"/>
          </w:r>
        </w:sdtContent>
      </w:sdt>
    </w:p>
    <w:p w14:paraId="7AD782F5" w14:textId="31BFA349" w:rsidR="001F19AC" w:rsidRPr="003658DA" w:rsidRDefault="00000000" w:rsidP="00555659">
      <w:pPr>
        <w:rPr>
          <w:b/>
          <w:bCs/>
        </w:rPr>
      </w:pPr>
      <w:sdt>
        <w:sdtPr>
          <w:rPr>
            <w:b/>
            <w:bCs/>
          </w:rPr>
          <w:id w:val="-1382628196"/>
          <w:citation/>
        </w:sdtPr>
        <w:sdtContent>
          <w:r w:rsidR="001F19AC">
            <w:rPr>
              <w:b/>
              <w:bCs/>
            </w:rPr>
            <w:fldChar w:fldCharType="begin"/>
          </w:r>
          <w:r w:rsidR="001F19AC">
            <w:rPr>
              <w:b/>
              <w:bCs/>
            </w:rPr>
            <w:instrText xml:space="preserve"> CITATION Ens234 \l 3082 </w:instrText>
          </w:r>
          <w:r w:rsidR="001F19AC">
            <w:rPr>
              <w:b/>
              <w:bCs/>
            </w:rPr>
            <w:fldChar w:fldCharType="separate"/>
          </w:r>
          <w:r w:rsidR="001F19AC">
            <w:rPr>
              <w:noProof/>
            </w:rPr>
            <w:t>(Ensamblador X86 Parte 3 Registros, s.f.)</w:t>
          </w:r>
          <w:r w:rsidR="001F19AC">
            <w:rPr>
              <w:b/>
              <w:bCs/>
            </w:rPr>
            <w:fldChar w:fldCharType="end"/>
          </w:r>
        </w:sdtContent>
      </w:sdt>
      <w:r w:rsidR="002A3328">
        <w:rPr>
          <w:b/>
          <w:bCs/>
        </w:rPr>
        <w:t xml:space="preserve">  </w:t>
      </w:r>
      <w:sdt>
        <w:sdtPr>
          <w:rPr>
            <w:b/>
            <w:bCs/>
          </w:rPr>
          <w:id w:val="-505286134"/>
          <w:citation/>
        </w:sdtPr>
        <w:sdtContent>
          <w:r w:rsidR="002A3328">
            <w:rPr>
              <w:b/>
              <w:bCs/>
            </w:rPr>
            <w:fldChar w:fldCharType="begin"/>
          </w:r>
          <w:r w:rsidR="002A3328">
            <w:rPr>
              <w:b/>
              <w:bCs/>
            </w:rPr>
            <w:instrText xml:space="preserve"> CITATION Ens235 \l 3082 </w:instrText>
          </w:r>
          <w:r w:rsidR="002A3328">
            <w:rPr>
              <w:b/>
              <w:bCs/>
            </w:rPr>
            <w:fldChar w:fldCharType="separate"/>
          </w:r>
          <w:r w:rsidR="002A3328">
            <w:rPr>
              <w:noProof/>
            </w:rPr>
            <w:t>(Ensamblador X86 Parte 11 suma y resta, 2023)</w:t>
          </w:r>
          <w:r w:rsidR="002A3328">
            <w:rPr>
              <w:b/>
              <w:bCs/>
            </w:rPr>
            <w:fldChar w:fldCharType="end"/>
          </w:r>
        </w:sdtContent>
      </w:sdt>
      <w:r w:rsidR="002A3328">
        <w:rPr>
          <w:b/>
          <w:bCs/>
        </w:rPr>
        <w:t xml:space="preserve"> </w:t>
      </w:r>
      <w:sdt>
        <w:sdtPr>
          <w:rPr>
            <w:b/>
            <w:bCs/>
          </w:rPr>
          <w:id w:val="-768311843"/>
          <w:citation/>
        </w:sdtPr>
        <w:sdtContent>
          <w:r w:rsidR="002A3328">
            <w:rPr>
              <w:b/>
              <w:bCs/>
            </w:rPr>
            <w:fldChar w:fldCharType="begin"/>
          </w:r>
          <w:r w:rsidR="002A3328">
            <w:rPr>
              <w:b/>
              <w:bCs/>
            </w:rPr>
            <w:instrText xml:space="preserve"> CITATION Ens236 \l 3082 </w:instrText>
          </w:r>
          <w:r w:rsidR="002A3328">
            <w:rPr>
              <w:b/>
              <w:bCs/>
            </w:rPr>
            <w:fldChar w:fldCharType="separate"/>
          </w:r>
          <w:r w:rsidR="002A3328">
            <w:rPr>
              <w:noProof/>
            </w:rPr>
            <w:t>(Ensamblador X86 Parte 20 Estructuras de decisión 2, s.f.)</w:t>
          </w:r>
          <w:r w:rsidR="002A3328">
            <w:rPr>
              <w:b/>
              <w:bCs/>
            </w:rPr>
            <w:fldChar w:fldCharType="end"/>
          </w:r>
        </w:sdtContent>
      </w:sdt>
    </w:p>
    <w:p w14:paraId="0CA2FD9D" w14:textId="26E40BCA" w:rsidR="00555659" w:rsidRDefault="00555659" w:rsidP="00555659"/>
    <w:p w14:paraId="4F9818A4" w14:textId="77777777" w:rsidR="00555659" w:rsidRPr="00AE44C3" w:rsidRDefault="00555659" w:rsidP="00555659">
      <w:pPr>
        <w:rPr>
          <w:b/>
          <w:bCs/>
        </w:rPr>
      </w:pPr>
      <w:r w:rsidRPr="00AE44C3">
        <w:rPr>
          <w:b/>
          <w:bCs/>
        </w:rPr>
        <w:t># programa en MARS para encontrar el número m</w:t>
      </w:r>
      <w:r>
        <w:rPr>
          <w:b/>
          <w:bCs/>
        </w:rPr>
        <w:t>ayo</w:t>
      </w:r>
      <w:r w:rsidRPr="00AE44C3">
        <w:rPr>
          <w:b/>
          <w:bCs/>
        </w:rPr>
        <w:t>r entre tres números</w:t>
      </w:r>
    </w:p>
    <w:p w14:paraId="18F63B39" w14:textId="77777777" w:rsidR="00555659" w:rsidRDefault="00555659" w:rsidP="00555659">
      <w:r>
        <w:t>.data</w:t>
      </w:r>
    </w:p>
    <w:p w14:paraId="394AC5E9" w14:textId="77777777" w:rsidR="00555659" w:rsidRDefault="00555659" w:rsidP="00555659">
      <w:r>
        <w:t>prompt1: .asciiz "Ingrese el primer número: "</w:t>
      </w:r>
    </w:p>
    <w:p w14:paraId="04974B13" w14:textId="77777777" w:rsidR="00555659" w:rsidRDefault="00555659" w:rsidP="00555659">
      <w:r>
        <w:t>prompt2: .asciiz "Ingrese el segundo número: "</w:t>
      </w:r>
    </w:p>
    <w:p w14:paraId="3B27B9B2" w14:textId="77777777" w:rsidR="00555659" w:rsidRDefault="00555659" w:rsidP="00555659">
      <w:r>
        <w:t>prompt3: .asciiz "Ingrese el tercer número: "</w:t>
      </w:r>
    </w:p>
    <w:p w14:paraId="7E0BB86D" w14:textId="77777777" w:rsidR="00555659" w:rsidRDefault="00555659" w:rsidP="00555659">
      <w:r>
        <w:t>output:  .asciiz "El número más grande es: "</w:t>
      </w:r>
    </w:p>
    <w:p w14:paraId="22AF3AD7" w14:textId="77777777" w:rsidR="00555659" w:rsidRDefault="00555659" w:rsidP="00555659">
      <w:r>
        <w:t># Definir la sección de código</w:t>
      </w:r>
    </w:p>
    <w:p w14:paraId="37710CB8" w14:textId="77777777" w:rsidR="00555659" w:rsidRDefault="00555659" w:rsidP="00555659">
      <w:r>
        <w:t>.text</w:t>
      </w:r>
    </w:p>
    <w:p w14:paraId="0701B4AE" w14:textId="77777777" w:rsidR="00555659" w:rsidRDefault="00555659" w:rsidP="00555659">
      <w:r>
        <w:t>main:</w:t>
      </w:r>
    </w:p>
    <w:p w14:paraId="677D35C6" w14:textId="77777777" w:rsidR="00555659" w:rsidRDefault="00555659" w:rsidP="00555659">
      <w:r>
        <w:t xml:space="preserve">    # Mostrar prompt1 y leer el primer número</w:t>
      </w:r>
    </w:p>
    <w:p w14:paraId="4984E078" w14:textId="77777777" w:rsidR="00555659" w:rsidRDefault="00555659" w:rsidP="00555659">
      <w:r>
        <w:t xml:space="preserve">    li $v0, 4         # Cargar el valor 4 en $v0 para indicar que se mostrará un mensaje en pantalla</w:t>
      </w:r>
    </w:p>
    <w:p w14:paraId="09A438E2" w14:textId="77777777" w:rsidR="00555659" w:rsidRDefault="00555659" w:rsidP="00555659">
      <w:r>
        <w:t xml:space="preserve">    la $a0, prompt1   # Cargar la dirección del mensaje en $a0</w:t>
      </w:r>
    </w:p>
    <w:p w14:paraId="7C26EF0B" w14:textId="77777777" w:rsidR="00555659" w:rsidRDefault="00555659" w:rsidP="00555659">
      <w:r>
        <w:t xml:space="preserve">    syscall           # Realizar la llamada al sistema para mostrar el mensaje</w:t>
      </w:r>
    </w:p>
    <w:p w14:paraId="7CAD7AFE" w14:textId="77777777" w:rsidR="00555659" w:rsidRDefault="00555659" w:rsidP="00555659">
      <w:r>
        <w:t xml:space="preserve">    li $v0, 5         # Cargar el valor 5 en $v0 para indicar que se leerá un número entero</w:t>
      </w:r>
    </w:p>
    <w:p w14:paraId="2654682C" w14:textId="77777777" w:rsidR="00555659" w:rsidRDefault="00555659" w:rsidP="00555659">
      <w:r>
        <w:t xml:space="preserve">    syscall           # Realizar la llamada al sistema para leer el número</w:t>
      </w:r>
    </w:p>
    <w:p w14:paraId="0F2D2A3E" w14:textId="77777777" w:rsidR="00555659" w:rsidRDefault="00555659" w:rsidP="00555659">
      <w:r>
        <w:t xml:space="preserve">    move $t0, $v0     # Mover el valor leído a $t0</w:t>
      </w:r>
    </w:p>
    <w:p w14:paraId="4E3EB149" w14:textId="77777777" w:rsidR="00555659" w:rsidRDefault="00555659" w:rsidP="00555659">
      <w:r>
        <w:t xml:space="preserve">    # Mostrar prompt2 y leer el segundo número</w:t>
      </w:r>
    </w:p>
    <w:p w14:paraId="56240A8B" w14:textId="77777777" w:rsidR="00555659" w:rsidRDefault="00555659" w:rsidP="00555659">
      <w:r>
        <w:t xml:space="preserve">    li $v0, 4         # Cargar el valor 4 en $v0 para indicar que se mostrará un mensaje en pantalla</w:t>
      </w:r>
    </w:p>
    <w:p w14:paraId="3FB56C35" w14:textId="77777777" w:rsidR="00555659" w:rsidRDefault="00555659" w:rsidP="00555659">
      <w:r>
        <w:t xml:space="preserve">    la $a0, prompt2   # Cargar la dirección del mensaje en $a0</w:t>
      </w:r>
    </w:p>
    <w:p w14:paraId="2E0514CE" w14:textId="77777777" w:rsidR="00555659" w:rsidRDefault="00555659" w:rsidP="00555659">
      <w:r>
        <w:t xml:space="preserve">    syscall           # Realizar la llamada al sistema para mostrar el mensaje</w:t>
      </w:r>
    </w:p>
    <w:p w14:paraId="13FBFDBA" w14:textId="77777777" w:rsidR="00555659" w:rsidRDefault="00555659" w:rsidP="00555659">
      <w:r>
        <w:t xml:space="preserve">    li $v0, 5         # Cargar el valor 5 en $v0 para indicar que se leerá un número entero</w:t>
      </w:r>
    </w:p>
    <w:p w14:paraId="454188B5" w14:textId="77777777" w:rsidR="00555659" w:rsidRDefault="00555659" w:rsidP="00555659">
      <w:r>
        <w:t xml:space="preserve">    syscall           # Realizar la llamada al sistema para leer el número</w:t>
      </w:r>
    </w:p>
    <w:p w14:paraId="7E26742C" w14:textId="77777777" w:rsidR="00555659" w:rsidRDefault="00555659" w:rsidP="00555659">
      <w:r>
        <w:t xml:space="preserve">    move $t1, $v0     # Mover el valor leído a $t1</w:t>
      </w:r>
    </w:p>
    <w:p w14:paraId="54A2FA40" w14:textId="77777777" w:rsidR="00555659" w:rsidRDefault="00555659" w:rsidP="00555659">
      <w:r>
        <w:t xml:space="preserve">    # Mostrar prompt3 y leer el tercer número</w:t>
      </w:r>
    </w:p>
    <w:p w14:paraId="0B67559A" w14:textId="77777777" w:rsidR="00555659" w:rsidRDefault="00555659" w:rsidP="00555659">
      <w:r>
        <w:lastRenderedPageBreak/>
        <w:t xml:space="preserve">    li $v0, 4         # Cargar el valor 4 en $v0 para indicar que se mostrará un mensaje en pantalla</w:t>
      </w:r>
    </w:p>
    <w:p w14:paraId="164B9B16" w14:textId="77777777" w:rsidR="00555659" w:rsidRDefault="00555659" w:rsidP="00555659">
      <w:r>
        <w:t xml:space="preserve">    la $a0, prompt3   # Cargar la dirección del mensaje en $a0</w:t>
      </w:r>
    </w:p>
    <w:p w14:paraId="6D895FEC" w14:textId="77777777" w:rsidR="00555659" w:rsidRDefault="00555659" w:rsidP="00555659">
      <w:r>
        <w:t xml:space="preserve">    syscall           # Realizar la llamada al sistema para mostrar el mensaje</w:t>
      </w:r>
    </w:p>
    <w:p w14:paraId="4A31E522" w14:textId="77777777" w:rsidR="00555659" w:rsidRDefault="00555659" w:rsidP="00555659">
      <w:r>
        <w:t xml:space="preserve">    li $v0, 5         # Cargar el valor 5 en $v0 para indicar que se leerá un número entero</w:t>
      </w:r>
    </w:p>
    <w:p w14:paraId="773021B0" w14:textId="77777777" w:rsidR="00555659" w:rsidRDefault="00555659" w:rsidP="00555659">
      <w:r>
        <w:t xml:space="preserve">    syscall           # Realizar la llamada al sistema para leer el número</w:t>
      </w:r>
    </w:p>
    <w:p w14:paraId="0C896310" w14:textId="77777777" w:rsidR="00555659" w:rsidRDefault="00555659" w:rsidP="00555659">
      <w:r>
        <w:t xml:space="preserve">    move $t2, $v0     # Mover el valor leído a $t2</w:t>
      </w:r>
    </w:p>
    <w:p w14:paraId="510EAF3E" w14:textId="77777777" w:rsidR="00555659" w:rsidRDefault="00555659" w:rsidP="00555659">
      <w:r>
        <w:t xml:space="preserve">    # Comparar los números</w:t>
      </w:r>
    </w:p>
    <w:p w14:paraId="3B65C11B" w14:textId="77777777" w:rsidR="00555659" w:rsidRDefault="00555659" w:rsidP="00555659">
      <w:r>
        <w:t xml:space="preserve">    move $t3, $t0     # Asignar el primer número a $t3</w:t>
      </w:r>
    </w:p>
    <w:p w14:paraId="49ADEBA5" w14:textId="77777777" w:rsidR="00555659" w:rsidRDefault="00555659" w:rsidP="00555659">
      <w:r>
        <w:t xml:space="preserve">    ble $t1, $t3, check</w:t>
      </w:r>
      <w:proofErr w:type="gramStart"/>
      <w:r>
        <w:t>2  #</w:t>
      </w:r>
      <w:proofErr w:type="gramEnd"/>
      <w:r>
        <w:t xml:space="preserve"> Saltar a "check2" si el segundo número no es mayor que el primero</w:t>
      </w:r>
    </w:p>
    <w:p w14:paraId="3035F3AE" w14:textId="77777777" w:rsidR="00555659" w:rsidRDefault="00555659" w:rsidP="00555659">
      <w:r>
        <w:t xml:space="preserve">    move $t3, $t1     # Asignar el segundo número a $t3 si es mayor</w:t>
      </w:r>
    </w:p>
    <w:p w14:paraId="20D232C7" w14:textId="77777777" w:rsidR="00555659" w:rsidRDefault="00555659" w:rsidP="00555659">
      <w:r>
        <w:t>check2:</w:t>
      </w:r>
    </w:p>
    <w:p w14:paraId="3AF2CA98" w14:textId="77777777" w:rsidR="00555659" w:rsidRDefault="00555659" w:rsidP="00555659">
      <w:r>
        <w:t xml:space="preserve">    ble $t2, $t3, print   # Saltar a "print" si el tercer número no es mayor que los dos primeros</w:t>
      </w:r>
    </w:p>
    <w:p w14:paraId="0F52FBF1" w14:textId="77777777" w:rsidR="00555659" w:rsidRDefault="00555659" w:rsidP="00555659">
      <w:r>
        <w:t xml:space="preserve">    move $t3, $t2     # Asignar el tercer número a $t3 si es mayor</w:t>
      </w:r>
    </w:p>
    <w:p w14:paraId="7D3B3FC7" w14:textId="77777777" w:rsidR="00555659" w:rsidRDefault="00555659" w:rsidP="00555659">
      <w:r>
        <w:t>print:</w:t>
      </w:r>
    </w:p>
    <w:p w14:paraId="650AAAA1" w14:textId="77777777" w:rsidR="00555659" w:rsidRDefault="00555659" w:rsidP="00555659">
      <w:r>
        <w:t xml:space="preserve">    # Mostrar el número más grande</w:t>
      </w:r>
    </w:p>
    <w:p w14:paraId="6540CDB5" w14:textId="77777777" w:rsidR="00555659" w:rsidRDefault="00555659" w:rsidP="00555659">
      <w:r>
        <w:t xml:space="preserve">    li $v0, 4         # Cargar el valor 4 en $v0 para indicar que se mostrará un mensaje en pantalla</w:t>
      </w:r>
    </w:p>
    <w:p w14:paraId="02209630" w14:textId="77777777" w:rsidR="00555659" w:rsidRDefault="00555659" w:rsidP="00555659">
      <w:r>
        <w:t xml:space="preserve">    la $a0, output    # Cargar la dirección del mensaje en $a0</w:t>
      </w:r>
    </w:p>
    <w:p w14:paraId="372E6576" w14:textId="77777777" w:rsidR="00555659" w:rsidRDefault="00555659" w:rsidP="00555659">
      <w:r>
        <w:t xml:space="preserve">    syscall           # Realizar la llamada al sistema para mostrar el mensaje</w:t>
      </w:r>
    </w:p>
    <w:p w14:paraId="09F7384A" w14:textId="77777777" w:rsidR="00555659" w:rsidRDefault="00555659" w:rsidP="00555659">
      <w:r>
        <w:t xml:space="preserve">    move $a0, $t3     # Mover el número más grande a $a0</w:t>
      </w:r>
    </w:p>
    <w:p w14:paraId="6C371FE2" w14:textId="77777777" w:rsidR="00555659" w:rsidRDefault="00555659" w:rsidP="00555659">
      <w:r>
        <w:t xml:space="preserve">    li $v0, 1         # Cargar el valor 1 en $v0 para indicar que se mostrará un entero en pantalla</w:t>
      </w:r>
    </w:p>
    <w:p w14:paraId="19CF195D" w14:textId="77777777" w:rsidR="00555659" w:rsidRDefault="00555659" w:rsidP="00555659">
      <w:r>
        <w:t xml:space="preserve">    syscall           # Realizar la llamada al sistema para mostrar el número</w:t>
      </w:r>
    </w:p>
    <w:p w14:paraId="390CCCCB" w14:textId="77777777" w:rsidR="00555659" w:rsidRDefault="00555659" w:rsidP="00555659">
      <w:r>
        <w:t xml:space="preserve">    li $v0, 10        # Cargar el valor 10 en $v0 para indicar que se finalizará el programa</w:t>
      </w:r>
    </w:p>
    <w:p w14:paraId="3B195094" w14:textId="10D9F8D9" w:rsidR="00555659" w:rsidRDefault="00555659" w:rsidP="00555659">
      <w:r>
        <w:t xml:space="preserve">    syscall           # Realizar la llamada al sistema para finalizar el programa</w:t>
      </w:r>
    </w:p>
    <w:p w14:paraId="52F4CA84" w14:textId="77777777" w:rsidR="001451A8" w:rsidRDefault="001451A8" w:rsidP="001451A8">
      <w:pPr>
        <w:pStyle w:val="Prrafodelista"/>
        <w:ind w:left="284"/>
      </w:pPr>
    </w:p>
    <w:p w14:paraId="58C16DCD" w14:textId="5DBC45E0" w:rsidR="001451A8" w:rsidRDefault="001451A8" w:rsidP="001451A8">
      <w:r>
        <w:t>GitHub (</w:t>
      </w:r>
      <w:r w:rsidRPr="00C55715">
        <w:t>https://github.com/</w:t>
      </w:r>
      <w:r>
        <w:t xml:space="preserve"> </w:t>
      </w:r>
    </w:p>
    <w:p w14:paraId="16D35ECF" w14:textId="0E2AC1C4" w:rsidR="001451A8" w:rsidRDefault="00000000" w:rsidP="00555659">
      <w:hyperlink r:id="rId16" w:history="1">
        <w:r w:rsidR="002D4723" w:rsidRPr="00640199">
          <w:rPr>
            <w:rStyle w:val="Hipervnculo"/>
            <w:sz w:val="24"/>
          </w:rPr>
          <w:t>https://github.com/WILLIAMCOSSIOAGUILAR/LaboratorioN1</w:t>
        </w:r>
      </w:hyperlink>
    </w:p>
    <w:p w14:paraId="357F517A" w14:textId="77777777" w:rsidR="002D4723" w:rsidRDefault="002D4723" w:rsidP="00555659"/>
    <w:p w14:paraId="58DCE5A8" w14:textId="1D98F944" w:rsidR="00C70615" w:rsidRDefault="002A3328">
      <w:pPr>
        <w:spacing w:after="160" w:line="259" w:lineRule="auto"/>
        <w:jc w:val="left"/>
        <w:rPr>
          <w:b/>
          <w:bCs/>
        </w:rPr>
      </w:pPr>
      <w:r>
        <w:br w:type="page"/>
      </w:r>
      <w:r w:rsidR="00C70615" w:rsidRPr="003401F4">
        <w:rPr>
          <w:b/>
          <w:bCs/>
        </w:rPr>
        <w:lastRenderedPageBreak/>
        <w:t>Conclusiones</w:t>
      </w:r>
    </w:p>
    <w:p w14:paraId="003E18C6" w14:textId="7A06E726" w:rsidR="009B41B8" w:rsidRPr="008E3DFB" w:rsidRDefault="009B41B8" w:rsidP="008E3DFB">
      <w:pPr>
        <w:pStyle w:val="Prrafodelista"/>
        <w:numPr>
          <w:ilvl w:val="0"/>
          <w:numId w:val="29"/>
        </w:numPr>
        <w:spacing w:after="160" w:line="259" w:lineRule="auto"/>
      </w:pPr>
      <w:r w:rsidRPr="008E3DFB">
        <w:t xml:space="preserve">El lenguaje ensamblador no suele ser portable, en otras palabras, </w:t>
      </w:r>
      <w:r w:rsidR="008E3DFB" w:rsidRPr="008E3DFB">
        <w:t>el código</w:t>
      </w:r>
      <w:r w:rsidRPr="008E3DFB">
        <w:t xml:space="preserve"> para un microprocesador no sirve para ejecutarse en otro (modelo o marca diferentes) por lo que es necesario modificarlo </w:t>
      </w:r>
      <w:r w:rsidR="008E3DFB" w:rsidRPr="008E3DFB">
        <w:t>para usarlo</w:t>
      </w:r>
      <w:r w:rsidRPr="008E3DFB">
        <w:t xml:space="preserve"> en otro microprocesador de diferente modelo o arquitectura diferentes. En estos casos el código debe reescribirse.</w:t>
      </w:r>
    </w:p>
    <w:p w14:paraId="4191EB21" w14:textId="3AF00E22" w:rsidR="009B41B8" w:rsidRPr="008E3DFB" w:rsidRDefault="009B41B8" w:rsidP="008E3DFB">
      <w:pPr>
        <w:pStyle w:val="Prrafodelista"/>
        <w:numPr>
          <w:ilvl w:val="0"/>
          <w:numId w:val="29"/>
        </w:numPr>
        <w:spacing w:after="160" w:line="259" w:lineRule="auto"/>
      </w:pPr>
      <w:r w:rsidRPr="008E3DFB">
        <w:t>El lenguaje ensamblador permite controlar exactamente las tareas realizadas por el microprocesador y es capaz de crear código imposible de imitar en un lenguaje de alto nivel, ya que el lenguaje ensamblador dispone de instrucciones que no están disponibles en los lenguajes de alto nivel.</w:t>
      </w:r>
    </w:p>
    <w:p w14:paraId="757AAE94" w14:textId="0CF735BE" w:rsidR="009B41B8" w:rsidRPr="008E3DFB" w:rsidRDefault="009B41B8" w:rsidP="008E3DFB">
      <w:pPr>
        <w:pStyle w:val="Prrafodelista"/>
        <w:numPr>
          <w:ilvl w:val="0"/>
          <w:numId w:val="29"/>
        </w:numPr>
        <w:spacing w:after="160" w:line="259" w:lineRule="auto"/>
      </w:pPr>
      <w:r w:rsidRPr="008E3DFB">
        <w:t>Programas que traducen desde el lenguaje nemónico ensamblador al código máquina real de ceros y unos que realmente se almacena en la memoria del microprocesador.</w:t>
      </w:r>
    </w:p>
    <w:p w14:paraId="13673E33" w14:textId="5DE00CF2" w:rsidR="009B41B8" w:rsidRPr="008E3DFB" w:rsidRDefault="009B41B8" w:rsidP="008E3DFB">
      <w:pPr>
        <w:pStyle w:val="Prrafodelista"/>
        <w:numPr>
          <w:ilvl w:val="0"/>
          <w:numId w:val="29"/>
        </w:numPr>
        <w:spacing w:after="160" w:line="259" w:lineRule="auto"/>
      </w:pPr>
      <w:r w:rsidRPr="008E3DFB">
        <w:t>No se debe confundir los programas ensambladores con el lenguaje en ensamblador que es un lenguaje sencillo creado para no programar directamente en código máquina. Los programas ensambladores nos evita teclear los códigos correspondientes a cada instrucción. Han estado disponibles desde los años 1950. Los ensambladores modernos, optimizan la planificación de instrucciones para explotar la CPU de forma eficiente.</w:t>
      </w:r>
    </w:p>
    <w:p w14:paraId="52C27A20" w14:textId="77777777" w:rsidR="00C41CE9" w:rsidRPr="008E3DFB" w:rsidRDefault="00C41CE9" w:rsidP="008E3DFB">
      <w:pPr>
        <w:pStyle w:val="Prrafodelista"/>
        <w:numPr>
          <w:ilvl w:val="0"/>
          <w:numId w:val="29"/>
        </w:numPr>
        <w:spacing w:after="160" w:line="259" w:lineRule="auto"/>
      </w:pPr>
      <w:r w:rsidRPr="008E3DFB">
        <w:t>El lenguaje ensamblador es todavía enseñado en los programas de ciencias de la computación y en ingeniería electrónica. Aunque pocos programadores trabajan regularmente con el lenguaje directamente, este es muy útil para estudiar conceptos fundamentales, como aritmética binaria, asignación de memoria, procesamiento del stack, procesamiento de interrupciones, y diseño de compiladores.</w:t>
      </w:r>
    </w:p>
    <w:p w14:paraId="775D84C4" w14:textId="09D3F67E" w:rsidR="00C41CE9" w:rsidRPr="008E3DFB" w:rsidRDefault="00C41CE9" w:rsidP="008E3DFB">
      <w:pPr>
        <w:pStyle w:val="Prrafodelista"/>
        <w:numPr>
          <w:ilvl w:val="0"/>
          <w:numId w:val="29"/>
        </w:numPr>
        <w:spacing w:after="160" w:line="259" w:lineRule="auto"/>
      </w:pPr>
      <w:r w:rsidRPr="008E3DFB">
        <w:t>La mayoría de los computadores modernos tienen un conjunto de instrucciones similares. Con lo que estudiar un solo lenguaje ensamblador es suficiente para aprender.</w:t>
      </w:r>
    </w:p>
    <w:p w14:paraId="422BAB9A" w14:textId="6B0DE3FF" w:rsidR="00FD4A2C" w:rsidRPr="008E3DFB" w:rsidRDefault="009B41B8" w:rsidP="008E3DFB">
      <w:pPr>
        <w:pStyle w:val="Prrafodelista"/>
        <w:numPr>
          <w:ilvl w:val="0"/>
          <w:numId w:val="29"/>
        </w:numPr>
        <w:spacing w:after="160" w:line="259" w:lineRule="auto"/>
      </w:pPr>
      <w:r w:rsidRPr="008E3DFB">
        <w:t>s</w:t>
      </w:r>
      <w:r w:rsidR="00FD4A2C" w:rsidRPr="008E3DFB">
        <w:t>e puede decir que el lenguaje ensamblador es más que un tipo de lenguaje de bajo nivel en el cual es empleado para crear programas informáticos.</w:t>
      </w:r>
    </w:p>
    <w:p w14:paraId="1826A599" w14:textId="6408FAB0" w:rsidR="00FD4A2C" w:rsidRPr="008E3DFB" w:rsidRDefault="00FD4A2C" w:rsidP="008E3DFB">
      <w:pPr>
        <w:pStyle w:val="Prrafodelista"/>
        <w:numPr>
          <w:ilvl w:val="0"/>
          <w:numId w:val="29"/>
        </w:numPr>
        <w:spacing w:after="160" w:line="259" w:lineRule="auto"/>
      </w:pPr>
      <w:r w:rsidRPr="008E3DFB">
        <w:t>Este lenguaje es creado a base de instrucciones para intentar sustituir al lenguaje de máquina por uno similar utilizado por el hombre.</w:t>
      </w:r>
    </w:p>
    <w:p w14:paraId="5DC78B9D" w14:textId="77777777" w:rsidR="00FD4A2C" w:rsidRPr="008E3DFB" w:rsidRDefault="00FD4A2C" w:rsidP="008E3DFB">
      <w:pPr>
        <w:pStyle w:val="Prrafodelista"/>
        <w:numPr>
          <w:ilvl w:val="0"/>
          <w:numId w:val="29"/>
        </w:numPr>
        <w:spacing w:after="160" w:line="259" w:lineRule="auto"/>
      </w:pPr>
      <w:r w:rsidRPr="008E3DFB">
        <w:t>La importancia de este es que ocupan menos espacio en la memoria.</w:t>
      </w:r>
    </w:p>
    <w:p w14:paraId="2BE98DF3" w14:textId="1D284CB3" w:rsidR="00FD4A2C" w:rsidRPr="008E3DFB" w:rsidRDefault="009B41B8" w:rsidP="008E3DFB">
      <w:pPr>
        <w:pStyle w:val="Prrafodelista"/>
        <w:numPr>
          <w:ilvl w:val="0"/>
          <w:numId w:val="29"/>
        </w:numPr>
        <w:spacing w:after="160" w:line="259" w:lineRule="auto"/>
      </w:pPr>
      <w:r w:rsidRPr="008E3DFB">
        <w:t>E</w:t>
      </w:r>
      <w:r w:rsidR="00FD4A2C" w:rsidRPr="008E3DFB">
        <w:t>st</w:t>
      </w:r>
      <w:r w:rsidRPr="008E3DFB">
        <w:t>á</w:t>
      </w:r>
      <w:r w:rsidR="00FD4A2C" w:rsidRPr="008E3DFB">
        <w:t xml:space="preserve"> ocupa</w:t>
      </w:r>
      <w:r w:rsidRPr="008E3DFB">
        <w:t>n</w:t>
      </w:r>
      <w:r w:rsidR="00FD4A2C" w:rsidRPr="008E3DFB">
        <w:t xml:space="preserve">do al diseño de las </w:t>
      </w:r>
      <w:r w:rsidR="008E3DFB" w:rsidRPr="008E3DFB">
        <w:t>tarjetas madre</w:t>
      </w:r>
      <w:r w:rsidR="00FD4A2C" w:rsidRPr="008E3DFB">
        <w:t>, cosa que un programa común no podría hacer.</w:t>
      </w:r>
    </w:p>
    <w:p w14:paraId="0D8BBCAB" w14:textId="614F27A9" w:rsidR="008E3DFB" w:rsidRDefault="008E3DFB">
      <w:pPr>
        <w:spacing w:after="160" w:line="259" w:lineRule="auto"/>
        <w:jc w:val="left"/>
        <w:rPr>
          <w:b/>
          <w:bCs/>
        </w:rPr>
      </w:pPr>
      <w:r>
        <w:rPr>
          <w:b/>
          <w:bCs/>
        </w:rPr>
        <w:br w:type="page"/>
      </w:r>
    </w:p>
    <w:p w14:paraId="331F36DD" w14:textId="047EBFAB" w:rsidR="003401F4" w:rsidRDefault="003401F4">
      <w:pPr>
        <w:spacing w:after="160" w:line="259" w:lineRule="auto"/>
        <w:jc w:val="left"/>
        <w:rPr>
          <w:b/>
          <w:bCs/>
        </w:rPr>
      </w:pPr>
      <w:r w:rsidRPr="003401F4">
        <w:rPr>
          <w:b/>
          <w:bCs/>
        </w:rPr>
        <w:lastRenderedPageBreak/>
        <w:t>Bibliografía</w:t>
      </w:r>
    </w:p>
    <w:p w14:paraId="21097150" w14:textId="77777777" w:rsidR="002A3328" w:rsidRDefault="002A3328" w:rsidP="002A3328">
      <w:pPr>
        <w:pStyle w:val="Bibliografa"/>
        <w:ind w:left="720" w:hanging="720"/>
        <w:rPr>
          <w:noProof/>
        </w:rPr>
      </w:pPr>
      <w:r>
        <w:rPr>
          <w:b/>
          <w:bCs/>
        </w:rPr>
        <w:fldChar w:fldCharType="begin"/>
      </w:r>
      <w:r>
        <w:rPr>
          <w:b/>
          <w:bCs/>
        </w:rPr>
        <w:instrText xml:space="preserve"> BIBLIOGRAPHY  \l 3082 </w:instrText>
      </w:r>
      <w:r>
        <w:rPr>
          <w:b/>
          <w:bCs/>
        </w:rPr>
        <w:fldChar w:fldCharType="separate"/>
      </w:r>
      <w:r>
        <w:rPr>
          <w:i/>
          <w:iCs/>
          <w:noProof/>
        </w:rPr>
        <w:t>Assembler - La Serie de Fibonacci</w:t>
      </w:r>
      <w:r>
        <w:rPr>
          <w:noProof/>
        </w:rPr>
        <w:t>. (05 de 04 de 2023). Obtenido de https://www.youtube.com/watch?v=zNzxch-rA0Y&amp;t=15s.</w:t>
      </w:r>
    </w:p>
    <w:p w14:paraId="024CDAEA" w14:textId="77777777" w:rsidR="002A3328" w:rsidRDefault="002A3328" w:rsidP="002A3328">
      <w:pPr>
        <w:pStyle w:val="Bibliografa"/>
        <w:ind w:left="720" w:hanging="720"/>
        <w:rPr>
          <w:noProof/>
        </w:rPr>
      </w:pPr>
      <w:r>
        <w:rPr>
          <w:i/>
          <w:iCs/>
          <w:noProof/>
        </w:rPr>
        <w:t>Curso Ensamblador 12 Practica 01 Ordenar 3 numeros</w:t>
      </w:r>
      <w:r>
        <w:rPr>
          <w:noProof/>
        </w:rPr>
        <w:t>. (s.f.). Recuperado el 05 de 04 de 2023, de https://www.youtube.com/watch?v=eN9PEWXSJi0&amp;list=PLqeboj_lxHgVDneRC5ae9WNVgFEztS5dG&amp;index=14</w:t>
      </w:r>
    </w:p>
    <w:p w14:paraId="5976F61C" w14:textId="77777777" w:rsidR="002A3328" w:rsidRDefault="002A3328" w:rsidP="002A3328">
      <w:pPr>
        <w:pStyle w:val="Bibliografa"/>
        <w:ind w:left="720" w:hanging="720"/>
        <w:rPr>
          <w:noProof/>
        </w:rPr>
      </w:pPr>
      <w:r>
        <w:rPr>
          <w:i/>
          <w:iCs/>
          <w:noProof/>
        </w:rPr>
        <w:t>Curso Ensamblador 12 Practica 01 Ordenar 3 numeros</w:t>
      </w:r>
      <w:r>
        <w:rPr>
          <w:noProof/>
        </w:rPr>
        <w:t>. (s.f.). Recuperado el 04 de 04 de 2023, de https://www.youtube.com/watch?v=eN9PEWXSJi0&amp;t=1125s.</w:t>
      </w:r>
    </w:p>
    <w:p w14:paraId="43CC655E" w14:textId="77777777" w:rsidR="002A3328" w:rsidRDefault="002A3328" w:rsidP="002A3328">
      <w:pPr>
        <w:pStyle w:val="Bibliografa"/>
        <w:ind w:left="720" w:hanging="720"/>
        <w:rPr>
          <w:noProof/>
        </w:rPr>
      </w:pPr>
      <w:r>
        <w:rPr>
          <w:i/>
          <w:iCs/>
          <w:noProof/>
        </w:rPr>
        <w:t>DETERMINAR EL MENOR DE TRES NUMEROS | SIMULADOR 8085</w:t>
      </w:r>
      <w:r>
        <w:rPr>
          <w:noProof/>
        </w:rPr>
        <w:t>. (s.f.). Recuperado el 27 de 03 de 2023, de https://www.youtube.com/watch?v=5MuqNHGInos: https://www.youtube.com/watch?v=5MuqNHGInos</w:t>
      </w:r>
    </w:p>
    <w:p w14:paraId="1359A5C9" w14:textId="77777777" w:rsidR="002A3328" w:rsidRDefault="002A3328" w:rsidP="002A3328">
      <w:pPr>
        <w:pStyle w:val="Bibliografa"/>
        <w:ind w:left="720" w:hanging="720"/>
        <w:rPr>
          <w:noProof/>
        </w:rPr>
      </w:pPr>
      <w:r>
        <w:rPr>
          <w:i/>
          <w:iCs/>
          <w:noProof/>
        </w:rPr>
        <w:t>Ensamblador en 15 minutos</w:t>
      </w:r>
      <w:r>
        <w:rPr>
          <w:noProof/>
        </w:rPr>
        <w:t>. (01 de 04 de 2023). Obtenido de https://www.youtube.com/watch?v=bD6EwRC0T3U.</w:t>
      </w:r>
    </w:p>
    <w:p w14:paraId="7139D34D" w14:textId="77777777" w:rsidR="002A3328" w:rsidRDefault="002A3328" w:rsidP="002A3328">
      <w:pPr>
        <w:pStyle w:val="Bibliografa"/>
        <w:ind w:left="720" w:hanging="720"/>
        <w:rPr>
          <w:noProof/>
        </w:rPr>
      </w:pPr>
      <w:r>
        <w:rPr>
          <w:i/>
          <w:iCs/>
          <w:noProof/>
        </w:rPr>
        <w:t>Ensamblador X86 - Parte 0 Introducción</w:t>
      </w:r>
      <w:r>
        <w:rPr>
          <w:noProof/>
        </w:rPr>
        <w:t>. (s.f.). Recuperado el 25 de 03 de 2023, de https://www.youtube.com/watch?v=oLsk9J_mViE&amp;list=PLZw5VfkTcc8Mzz6HS6-XNxfnEyHdyTlmP: https://www.youtube.com/watch?v=oLsk9J_mViE&amp;list=PLZw5VfkTcc8Mzz6HS6-XNxfnEyHdyTlmP</w:t>
      </w:r>
    </w:p>
    <w:p w14:paraId="526C3585" w14:textId="77777777" w:rsidR="002A3328" w:rsidRDefault="002A3328" w:rsidP="002A3328">
      <w:pPr>
        <w:pStyle w:val="Bibliografa"/>
        <w:ind w:left="720" w:hanging="720"/>
        <w:rPr>
          <w:noProof/>
        </w:rPr>
      </w:pPr>
      <w:r>
        <w:rPr>
          <w:i/>
          <w:iCs/>
          <w:noProof/>
        </w:rPr>
        <w:t>Ensamblador X86 Parte 1 Componentes básicos</w:t>
      </w:r>
      <w:r>
        <w:rPr>
          <w:noProof/>
        </w:rPr>
        <w:t>. (s.f.). Recuperado el 19 de 03 de 2023, de https://www.youtube.com/watch?v=VEfiY47qjM8&amp;list=PLZw5VfkTcc8Mzz6HS6-XNxfnEyHdyTlmP&amp;index=2: https://www.youtube.com/watch?v=VEfiY47qjM8&amp;list=PLZw5VfkTcc8Mzz6HS6-XNxfnEyHdyTlmP&amp;index=2</w:t>
      </w:r>
    </w:p>
    <w:p w14:paraId="1C4E1599" w14:textId="77777777" w:rsidR="002A3328" w:rsidRDefault="002A3328" w:rsidP="002A3328">
      <w:pPr>
        <w:pStyle w:val="Bibliografa"/>
        <w:ind w:left="720" w:hanging="720"/>
        <w:rPr>
          <w:noProof/>
        </w:rPr>
      </w:pPr>
      <w:r>
        <w:rPr>
          <w:i/>
          <w:iCs/>
          <w:noProof/>
        </w:rPr>
        <w:t>Ensamblador X86 Parte 11 suma y resta</w:t>
      </w:r>
      <w:r>
        <w:rPr>
          <w:noProof/>
        </w:rPr>
        <w:t>. (17 de 03 de 2023). Obtenido de https://www.youtube.com/watch?v=APYSVFshJI4&amp;list=PLZw5VfkTcc8Mzz6HS6-XNxfnEyHdyTlmP&amp;index=12: https://www.youtube.com/watch?v=APYSVFshJI4&amp;list=PLZw5VfkTcc8Mzz6HS6-XNxfnEyHdyTlmP&amp;index=12</w:t>
      </w:r>
    </w:p>
    <w:p w14:paraId="7A9F3FBB" w14:textId="77777777" w:rsidR="002A3328" w:rsidRDefault="002A3328" w:rsidP="002A3328">
      <w:pPr>
        <w:pStyle w:val="Bibliografa"/>
        <w:ind w:left="720" w:hanging="720"/>
        <w:rPr>
          <w:noProof/>
        </w:rPr>
      </w:pPr>
      <w:r>
        <w:rPr>
          <w:i/>
          <w:iCs/>
          <w:noProof/>
        </w:rPr>
        <w:lastRenderedPageBreak/>
        <w:t>Ensamblador X86 Parte 2 Arquitecturas de cómputo</w:t>
      </w:r>
      <w:r>
        <w:rPr>
          <w:noProof/>
        </w:rPr>
        <w:t>. (s.f.). Recuperado el 15 de 03 de 2023, de https://www.youtube.com/watch?v=-863-Dkmtio&amp;list=PLZw5VfkTcc8Mzz6HS6-XNxfnEyHdyTlmP&amp;index=3: https://www.youtube.com/watch?v=-863-Dkmtio&amp;list=PLZw5VfkTcc8Mzz6HS6-XNxfnEyHdyTlmP&amp;index=3</w:t>
      </w:r>
    </w:p>
    <w:p w14:paraId="4A5CEF21" w14:textId="77777777" w:rsidR="002A3328" w:rsidRDefault="002A3328" w:rsidP="002A3328">
      <w:pPr>
        <w:pStyle w:val="Bibliografa"/>
        <w:ind w:left="720" w:hanging="720"/>
        <w:rPr>
          <w:noProof/>
        </w:rPr>
      </w:pPr>
      <w:r>
        <w:rPr>
          <w:i/>
          <w:iCs/>
          <w:noProof/>
        </w:rPr>
        <w:t>Ensamblador X86 Parte 20 Estructuras de decisión 2</w:t>
      </w:r>
      <w:r>
        <w:rPr>
          <w:noProof/>
        </w:rPr>
        <w:t>. (s.f.). Recuperado el 18 de 03 de 2023, de https://www.youtube.com/watch?v=MxReYas1Rjw&amp;list=PLZw5VfkTcc8Mzz6HS6-XNxfnEyHdyTlmP&amp;index=21: https://www.youtube.com/watch?v=MxReYas1Rjw&amp;list=PLZw5VfkTcc8Mzz6HS6-XNxfnEyHdyTlmP&amp;index=21</w:t>
      </w:r>
    </w:p>
    <w:p w14:paraId="6A4EAB1D" w14:textId="77777777" w:rsidR="002A3328" w:rsidRDefault="002A3328" w:rsidP="002A3328">
      <w:pPr>
        <w:pStyle w:val="Bibliografa"/>
        <w:ind w:left="720" w:hanging="720"/>
        <w:rPr>
          <w:noProof/>
        </w:rPr>
      </w:pPr>
      <w:r>
        <w:rPr>
          <w:i/>
          <w:iCs/>
          <w:noProof/>
        </w:rPr>
        <w:t>Ensamblador X86 Parte 3 Registros</w:t>
      </w:r>
      <w:r>
        <w:rPr>
          <w:noProof/>
        </w:rPr>
        <w:t>. (s.f.). Recuperado el 16 de 03 de 2023, de https://www.youtube.com/watch?v=0BVVy7l4aLM&amp;list=PLZw5VfkTcc8Mzz6HS6-XNxfnEyHdyTlmP&amp;index=4: https://www.youtube.com/watch?v=0BVVy7l4aLM&amp;list=PLZw5VfkTcc8Mzz6HS6-XNxfnEyHdyTlmP&amp;index=4</w:t>
      </w:r>
    </w:p>
    <w:p w14:paraId="6707677A" w14:textId="77777777" w:rsidR="002A3328" w:rsidRDefault="002A3328" w:rsidP="002A3328">
      <w:pPr>
        <w:pStyle w:val="Bibliografa"/>
        <w:ind w:left="720" w:hanging="720"/>
        <w:rPr>
          <w:noProof/>
        </w:rPr>
      </w:pPr>
      <w:r>
        <w:rPr>
          <w:i/>
          <w:iCs/>
          <w:noProof/>
        </w:rPr>
        <w:t>Número Mayor de un Array - Mars</w:t>
      </w:r>
      <w:r>
        <w:rPr>
          <w:noProof/>
        </w:rPr>
        <w:t>. (s.f.). Recuperado el 01 de 04 de 2023, de https://www.youtube.com/watch?v=d6lun954aKU: https://www.youtube.com/watch?v=d6lun954aKU</w:t>
      </w:r>
    </w:p>
    <w:p w14:paraId="7C5038D1" w14:textId="22199B66" w:rsidR="002A3328" w:rsidRPr="003401F4" w:rsidRDefault="002A3328" w:rsidP="002A3328">
      <w:pPr>
        <w:spacing w:after="160" w:line="259" w:lineRule="auto"/>
        <w:jc w:val="left"/>
        <w:rPr>
          <w:b/>
          <w:bCs/>
        </w:rPr>
      </w:pPr>
      <w:r>
        <w:rPr>
          <w:b/>
          <w:bCs/>
        </w:rPr>
        <w:fldChar w:fldCharType="end"/>
      </w:r>
    </w:p>
    <w:p w14:paraId="7259C467" w14:textId="00B5650C" w:rsidR="00646D9F" w:rsidRDefault="00646D9F">
      <w:pPr>
        <w:spacing w:after="160" w:line="259" w:lineRule="auto"/>
        <w:jc w:val="left"/>
      </w:pPr>
    </w:p>
    <w:sectPr w:rsidR="00646D9F" w:rsidSect="00372CC5">
      <w:headerReference w:type="default" r:id="rId17"/>
      <w:footerReference w:type="default" r:id="rId18"/>
      <w:pgSz w:w="11906" w:h="16838" w:code="9"/>
      <w:pgMar w:top="1418" w:right="1274"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90B9D" w14:textId="77777777" w:rsidR="005A7C22" w:rsidRDefault="005A7C22" w:rsidP="00C50246">
      <w:pPr>
        <w:spacing w:line="240" w:lineRule="auto"/>
      </w:pPr>
      <w:r>
        <w:separator/>
      </w:r>
    </w:p>
  </w:endnote>
  <w:endnote w:type="continuationSeparator" w:id="0">
    <w:p w14:paraId="1E34E504" w14:textId="77777777" w:rsidR="005A7C22" w:rsidRDefault="005A7C22"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UnitOT-Bold">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Bahnschrift Ligh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295C9" w14:textId="6FE67ACA" w:rsidR="0041334B" w:rsidRPr="004172DF" w:rsidRDefault="00D45D6B" w:rsidP="00086720">
    <w:pPr>
      <w:pStyle w:val="PiedepginaAsignatura"/>
      <w:ind w:firstLine="0"/>
      <w:jc w:val="both"/>
    </w:pPr>
    <w:r>
      <w:rPr>
        <w:noProof/>
      </w:rPr>
      <mc:AlternateContent>
        <mc:Choice Requires="wps">
          <w:drawing>
            <wp:anchor distT="0" distB="0" distL="114300" distR="114300" simplePos="0" relativeHeight="251750400" behindDoc="0" locked="1" layoutInCell="1" allowOverlap="1" wp14:anchorId="4BB86748" wp14:editId="2820082D">
              <wp:simplePos x="0" y="0"/>
              <wp:positionH relativeFrom="column">
                <wp:posOffset>-2213610</wp:posOffset>
              </wp:positionH>
              <wp:positionV relativeFrom="page">
                <wp:posOffset>9321165</wp:posOffset>
              </wp:positionV>
              <wp:extent cx="2400935" cy="322580"/>
              <wp:effectExtent l="0" t="1047750" r="0" b="102997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AA893"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B86748" id="_x0000_t202" coordsize="21600,21600" o:spt="202" path="m,l,21600r21600,l21600,xe">
              <v:stroke joinstyle="miter"/>
              <v:path gradientshapeok="t" o:connecttype="rect"/>
            </v:shapetype>
            <v:shape id="Cuadro de texto 10" o:spid="_x0000_s1026"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" filled="f" stroked="f" strokeweight=".5pt">
              <v:textbox inset="0,0,0,0">
                <w:txbxContent>
                  <w:p w14:paraId="4D0AA893"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48F9155D" w14:textId="2CA45336" w:rsidR="0041334B" w:rsidRPr="00656B43" w:rsidRDefault="00555659" w:rsidP="00555659">
    <w:pPr>
      <w:pStyle w:val="PiedepginaSecciones"/>
      <w:rPr>
        <w:color w:val="777777"/>
      </w:rPr>
    </w:pPr>
    <w:r w:rsidRPr="00951D1A">
      <w:t>Simulación y optimización de un programa en un procesador escalar segmentado</w:t>
    </w:r>
    <w:r>
      <w:t xml:space="preserve"> </w:t>
    </w:r>
    <w:r>
      <w:tab/>
    </w:r>
    <w:r>
      <w:tab/>
      <w:t xml:space="preserve">Página No </w:t>
    </w:r>
    <w:r>
      <w:fldChar w:fldCharType="begin"/>
    </w:r>
    <w:r>
      <w:instrText xml:space="preserve"> PAGE   \* MERGEFORMAT </w:instrText>
    </w:r>
    <w:r>
      <w:fldChar w:fldCharType="separate"/>
    </w:r>
    <w:r>
      <w:t>1</w:t>
    </w:r>
    <w:r>
      <w:fldChar w:fldCharType="end"/>
    </w:r>
    <w:r>
      <w:t xml:space="preserve"> de  </w:t>
    </w:r>
    <w:fldSimple w:instr=" NUMPAGES   \* MERGEFORMAT ">
      <w:r>
        <w:t>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DF2E4" w14:textId="77777777" w:rsidR="005A7C22" w:rsidRDefault="005A7C22" w:rsidP="00C50246">
      <w:pPr>
        <w:spacing w:line="240" w:lineRule="auto"/>
      </w:pPr>
      <w:r>
        <w:separator/>
      </w:r>
    </w:p>
  </w:footnote>
  <w:footnote w:type="continuationSeparator" w:id="0">
    <w:p w14:paraId="1C7B359E" w14:textId="77777777" w:rsidR="005A7C22" w:rsidRDefault="005A7C22"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A90972" w:rsidRPr="00472B27" w14:paraId="1BE40651" w14:textId="77777777" w:rsidTr="00401E1A">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31FE69DE"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083025D2"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3A27974C"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Fecha</w:t>
          </w:r>
        </w:p>
      </w:tc>
    </w:tr>
    <w:tr w:rsidR="00A90972" w:rsidRPr="00472B27" w14:paraId="7736F249" w14:textId="77777777" w:rsidTr="00401E1A">
      <w:trPr>
        <w:trHeight w:val="342"/>
      </w:trPr>
      <w:tc>
        <w:tcPr>
          <w:tcW w:w="2552" w:type="dxa"/>
          <w:vMerge w:val="restart"/>
        </w:tcPr>
        <w:p w14:paraId="15D324C0" w14:textId="77777777" w:rsidR="00A90972" w:rsidRPr="00472B27" w:rsidRDefault="00455212" w:rsidP="00C65063">
          <w:pPr>
            <w:pStyle w:val="Textocajaactividades"/>
          </w:pPr>
          <w:r>
            <w:t>Estructura de Computadores</w:t>
          </w:r>
        </w:p>
      </w:tc>
      <w:tc>
        <w:tcPr>
          <w:tcW w:w="3827" w:type="dxa"/>
        </w:tcPr>
        <w:p w14:paraId="60358CA0" w14:textId="2034B09B" w:rsidR="00A90972" w:rsidRPr="00472B27" w:rsidRDefault="00A90972" w:rsidP="00A90972">
          <w:pPr>
            <w:pStyle w:val="Encabezado"/>
            <w:rPr>
              <w:sz w:val="22"/>
              <w:szCs w:val="22"/>
            </w:rPr>
          </w:pPr>
          <w:r w:rsidRPr="00472B27">
            <w:rPr>
              <w:sz w:val="22"/>
              <w:szCs w:val="22"/>
            </w:rPr>
            <w:t xml:space="preserve">Apellidos: </w:t>
          </w:r>
          <w:r w:rsidR="00555659" w:rsidRPr="00555659">
            <w:rPr>
              <w:rFonts w:cs="UnitOT-Medi"/>
              <w:b/>
              <w:bCs/>
              <w:color w:val="0098CD"/>
              <w:sz w:val="22"/>
              <w:szCs w:val="22"/>
            </w:rPr>
            <w:t>COSSIO AGUILAR</w:t>
          </w:r>
        </w:p>
      </w:tc>
      <w:tc>
        <w:tcPr>
          <w:tcW w:w="1831" w:type="dxa"/>
          <w:vMerge w:val="restart"/>
        </w:tcPr>
        <w:p w14:paraId="0160BCC8" w14:textId="21BBB0AD" w:rsidR="00A90972" w:rsidRPr="00472B27" w:rsidRDefault="00555659" w:rsidP="009C1CA9">
          <w:pPr>
            <w:pStyle w:val="Encabezado"/>
            <w:jc w:val="center"/>
            <w:rPr>
              <w:rFonts w:asciiTheme="minorHAnsi" w:hAnsiTheme="minorHAnsi"/>
            </w:rPr>
          </w:pPr>
          <w:r>
            <w:rPr>
              <w:rFonts w:asciiTheme="minorHAnsi" w:hAnsiTheme="minorHAnsi"/>
            </w:rPr>
            <w:t>10-04-2023</w:t>
          </w:r>
        </w:p>
      </w:tc>
    </w:tr>
    <w:tr w:rsidR="00A90972" w14:paraId="28A4A4D6" w14:textId="77777777" w:rsidTr="00401E1A">
      <w:trPr>
        <w:trHeight w:val="342"/>
      </w:trPr>
      <w:tc>
        <w:tcPr>
          <w:tcW w:w="2552" w:type="dxa"/>
          <w:vMerge/>
        </w:tcPr>
        <w:p w14:paraId="11F9CC1D" w14:textId="77777777" w:rsidR="00A90972" w:rsidRDefault="00A90972" w:rsidP="00A90972">
          <w:pPr>
            <w:pStyle w:val="Encabezado"/>
          </w:pPr>
        </w:p>
      </w:tc>
      <w:tc>
        <w:tcPr>
          <w:tcW w:w="3827" w:type="dxa"/>
        </w:tcPr>
        <w:p w14:paraId="371841A3" w14:textId="6D20E03C" w:rsidR="00A90972" w:rsidRPr="00472B27" w:rsidRDefault="00A90972" w:rsidP="00A90972">
          <w:pPr>
            <w:pStyle w:val="Encabezado"/>
            <w:rPr>
              <w:sz w:val="22"/>
              <w:szCs w:val="22"/>
            </w:rPr>
          </w:pPr>
          <w:r w:rsidRPr="00472B27">
            <w:rPr>
              <w:sz w:val="22"/>
              <w:szCs w:val="22"/>
            </w:rPr>
            <w:t>Nombre:</w:t>
          </w:r>
          <w:r w:rsidR="00555659">
            <w:rPr>
              <w:sz w:val="22"/>
              <w:szCs w:val="22"/>
            </w:rPr>
            <w:t xml:space="preserve"> </w:t>
          </w:r>
          <w:r w:rsidR="00555659" w:rsidRPr="00555659">
            <w:rPr>
              <w:rFonts w:cs="UnitOT-Medi"/>
              <w:b/>
              <w:bCs/>
              <w:color w:val="0098CD"/>
              <w:sz w:val="22"/>
              <w:szCs w:val="22"/>
            </w:rPr>
            <w:t>WILLIAM</w:t>
          </w:r>
        </w:p>
      </w:tc>
      <w:tc>
        <w:tcPr>
          <w:tcW w:w="1831" w:type="dxa"/>
          <w:vMerge/>
        </w:tcPr>
        <w:p w14:paraId="389AE088" w14:textId="77777777" w:rsidR="00A90972" w:rsidRDefault="00A90972" w:rsidP="00A90972">
          <w:pPr>
            <w:pStyle w:val="Encabezado"/>
          </w:pPr>
        </w:p>
      </w:tc>
    </w:tr>
  </w:tbl>
  <w:p w14:paraId="4F548101" w14:textId="77777777" w:rsidR="00A90972" w:rsidRDefault="00A909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8F01339"/>
    <w:multiLevelType w:val="multilevel"/>
    <w:tmpl w:val="B0E0186E"/>
    <w:numStyleLink w:val="NmeracinTest"/>
  </w:abstractNum>
  <w:abstractNum w:abstractNumId="2" w15:restartNumberingAfterBreak="0">
    <w:nsid w:val="0BEC7EB0"/>
    <w:multiLevelType w:val="hybridMultilevel"/>
    <w:tmpl w:val="03D697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414F3C"/>
    <w:multiLevelType w:val="multilevel"/>
    <w:tmpl w:val="B0E0186E"/>
    <w:numStyleLink w:val="NmeracinTest"/>
  </w:abstractNum>
  <w:abstractNum w:abstractNumId="4" w15:restartNumberingAfterBreak="0">
    <w:nsid w:val="104B4F28"/>
    <w:multiLevelType w:val="multilevel"/>
    <w:tmpl w:val="B37C3B20"/>
    <w:numStyleLink w:val="VietasUNIR"/>
  </w:abstractNum>
  <w:abstractNum w:abstractNumId="5" w15:restartNumberingAfterBreak="0">
    <w:nsid w:val="15BA37EB"/>
    <w:multiLevelType w:val="multilevel"/>
    <w:tmpl w:val="B37C3B20"/>
    <w:numStyleLink w:val="VietasUNIR"/>
  </w:abstractNum>
  <w:abstractNum w:abstractNumId="6" w15:restartNumberingAfterBreak="0">
    <w:nsid w:val="17FF37D8"/>
    <w:multiLevelType w:val="multilevel"/>
    <w:tmpl w:val="B0E0186E"/>
    <w:numStyleLink w:val="NmeracinTest"/>
  </w:abstractNum>
  <w:abstractNum w:abstractNumId="7" w15:restartNumberingAfterBreak="0">
    <w:nsid w:val="19032AB4"/>
    <w:multiLevelType w:val="multilevel"/>
    <w:tmpl w:val="B37C3B20"/>
    <w:numStyleLink w:val="VietasUNIR"/>
  </w:abstractNum>
  <w:abstractNum w:abstractNumId="8" w15:restartNumberingAfterBreak="0">
    <w:nsid w:val="1E9A2782"/>
    <w:multiLevelType w:val="multilevel"/>
    <w:tmpl w:val="B37C3B20"/>
    <w:numStyleLink w:val="VietasUNIR"/>
  </w:abstractNum>
  <w:abstractNum w:abstractNumId="9" w15:restartNumberingAfterBreak="0">
    <w:nsid w:val="216847C4"/>
    <w:multiLevelType w:val="hybridMultilevel"/>
    <w:tmpl w:val="E334CD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DD50359"/>
    <w:multiLevelType w:val="multilevel"/>
    <w:tmpl w:val="B37C3B20"/>
    <w:numStyleLink w:val="VietasUNIR"/>
  </w:abstractNum>
  <w:abstractNum w:abstractNumId="11" w15:restartNumberingAfterBreak="0">
    <w:nsid w:val="306A19DD"/>
    <w:multiLevelType w:val="multilevel"/>
    <w:tmpl w:val="FCB6914A"/>
    <w:numStyleLink w:val="VietasUNIRcombinada"/>
  </w:abstractNum>
  <w:abstractNum w:abstractNumId="12"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3" w15:restartNumberingAfterBreak="0">
    <w:nsid w:val="314134D7"/>
    <w:multiLevelType w:val="multilevel"/>
    <w:tmpl w:val="B37C3B20"/>
    <w:numStyleLink w:val="VietasUNIR"/>
  </w:abstractNum>
  <w:abstractNum w:abstractNumId="14" w15:restartNumberingAfterBreak="0">
    <w:nsid w:val="31C63678"/>
    <w:multiLevelType w:val="multilevel"/>
    <w:tmpl w:val="B0E0186E"/>
    <w:numStyleLink w:val="NmeracinTest"/>
  </w:abstractNum>
  <w:abstractNum w:abstractNumId="15" w15:restartNumberingAfterBreak="0">
    <w:nsid w:val="33A45EE7"/>
    <w:multiLevelType w:val="hybridMultilevel"/>
    <w:tmpl w:val="2D5A31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74D34AD"/>
    <w:multiLevelType w:val="multilevel"/>
    <w:tmpl w:val="B37C3B20"/>
    <w:numStyleLink w:val="VietasUNIR"/>
  </w:abstractNum>
  <w:abstractNum w:abstractNumId="17" w15:restartNumberingAfterBreak="0">
    <w:nsid w:val="3798755D"/>
    <w:multiLevelType w:val="multilevel"/>
    <w:tmpl w:val="B37C3B20"/>
    <w:numStyleLink w:val="VietasUNIR"/>
  </w:abstractNum>
  <w:abstractNum w:abstractNumId="18" w15:restartNumberingAfterBreak="0">
    <w:nsid w:val="44AC44DE"/>
    <w:multiLevelType w:val="hybridMultilevel"/>
    <w:tmpl w:val="03D697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E26EC1"/>
    <w:multiLevelType w:val="multilevel"/>
    <w:tmpl w:val="FCB6914A"/>
    <w:numStyleLink w:val="VietasUNIRcombinada"/>
  </w:abstractNum>
  <w:abstractNum w:abstractNumId="20" w15:restartNumberingAfterBreak="0">
    <w:nsid w:val="4D255449"/>
    <w:multiLevelType w:val="multilevel"/>
    <w:tmpl w:val="B37C3B20"/>
    <w:numStyleLink w:val="VietasUNIR"/>
  </w:abstractNum>
  <w:abstractNum w:abstractNumId="21"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64A72F00"/>
    <w:multiLevelType w:val="hybridMultilevel"/>
    <w:tmpl w:val="7E0293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74218A6"/>
    <w:multiLevelType w:val="multilevel"/>
    <w:tmpl w:val="B37C3B20"/>
    <w:numStyleLink w:val="VietasUNIR"/>
  </w:abstractNum>
  <w:abstractNum w:abstractNumId="24" w15:restartNumberingAfterBreak="0">
    <w:nsid w:val="68EB5908"/>
    <w:multiLevelType w:val="multilevel"/>
    <w:tmpl w:val="B37C3B20"/>
    <w:numStyleLink w:val="VietasUNIR"/>
  </w:abstractNum>
  <w:abstractNum w:abstractNumId="25"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C542083"/>
    <w:multiLevelType w:val="multilevel"/>
    <w:tmpl w:val="B0E0186E"/>
    <w:numStyleLink w:val="NmeracinTest"/>
  </w:abstractNum>
  <w:abstractNum w:abstractNumId="27" w15:restartNumberingAfterBreak="0">
    <w:nsid w:val="7D254355"/>
    <w:multiLevelType w:val="multilevel"/>
    <w:tmpl w:val="B37C3B20"/>
    <w:numStyleLink w:val="VietasUNIR"/>
  </w:abstractNum>
  <w:abstractNum w:abstractNumId="28"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005479739">
    <w:abstractNumId w:val="0"/>
  </w:num>
  <w:num w:numId="2" w16cid:durableId="1801613117">
    <w:abstractNumId w:val="16"/>
  </w:num>
  <w:num w:numId="3" w16cid:durableId="1688864715">
    <w:abstractNumId w:val="27"/>
  </w:num>
  <w:num w:numId="4" w16cid:durableId="1277521729">
    <w:abstractNumId w:val="17"/>
  </w:num>
  <w:num w:numId="5" w16cid:durableId="1112086941">
    <w:abstractNumId w:val="8"/>
  </w:num>
  <w:num w:numId="6" w16cid:durableId="1683584212">
    <w:abstractNumId w:val="4"/>
  </w:num>
  <w:num w:numId="7" w16cid:durableId="696932377">
    <w:abstractNumId w:val="21"/>
  </w:num>
  <w:num w:numId="8" w16cid:durableId="1043365172">
    <w:abstractNumId w:val="7"/>
  </w:num>
  <w:num w:numId="9" w16cid:durableId="2053142176">
    <w:abstractNumId w:val="25"/>
  </w:num>
  <w:num w:numId="10" w16cid:durableId="1067453597">
    <w:abstractNumId w:val="1"/>
  </w:num>
  <w:num w:numId="11" w16cid:durableId="673650687">
    <w:abstractNumId w:val="28"/>
  </w:num>
  <w:num w:numId="12" w16cid:durableId="1896353230">
    <w:abstractNumId w:val="3"/>
  </w:num>
  <w:num w:numId="13" w16cid:durableId="1511525044">
    <w:abstractNumId w:val="12"/>
  </w:num>
  <w:num w:numId="14" w16cid:durableId="605579255">
    <w:abstractNumId w:val="14"/>
  </w:num>
  <w:num w:numId="15" w16cid:durableId="350491219">
    <w:abstractNumId w:val="24"/>
  </w:num>
  <w:num w:numId="16" w16cid:durableId="265620209">
    <w:abstractNumId w:val="20"/>
  </w:num>
  <w:num w:numId="17" w16cid:durableId="941836409">
    <w:abstractNumId w:val="13"/>
  </w:num>
  <w:num w:numId="18" w16cid:durableId="1207527828">
    <w:abstractNumId w:val="26"/>
  </w:num>
  <w:num w:numId="19" w16cid:durableId="2124301593">
    <w:abstractNumId w:val="5"/>
  </w:num>
  <w:num w:numId="20" w16cid:durableId="1375426628">
    <w:abstractNumId w:val="11"/>
  </w:num>
  <w:num w:numId="21" w16cid:durableId="524905490">
    <w:abstractNumId w:val="19"/>
  </w:num>
  <w:num w:numId="22" w16cid:durableId="309332874">
    <w:abstractNumId w:val="10"/>
  </w:num>
  <w:num w:numId="23" w16cid:durableId="2047178539">
    <w:abstractNumId w:val="6"/>
  </w:num>
  <w:num w:numId="24" w16cid:durableId="1649747378">
    <w:abstractNumId w:val="23"/>
  </w:num>
  <w:num w:numId="25" w16cid:durableId="447895126">
    <w:abstractNumId w:val="15"/>
  </w:num>
  <w:num w:numId="26" w16cid:durableId="1900942312">
    <w:abstractNumId w:val="2"/>
  </w:num>
  <w:num w:numId="27" w16cid:durableId="1168790776">
    <w:abstractNumId w:val="18"/>
  </w:num>
  <w:num w:numId="28" w16cid:durableId="572081919">
    <w:abstractNumId w:val="22"/>
  </w:num>
  <w:num w:numId="29" w16cid:durableId="401953898">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237"/>
    <w:rsid w:val="0000041C"/>
    <w:rsid w:val="00002FE1"/>
    <w:rsid w:val="00006EA2"/>
    <w:rsid w:val="00016003"/>
    <w:rsid w:val="00031C55"/>
    <w:rsid w:val="000360D9"/>
    <w:rsid w:val="00042E9B"/>
    <w:rsid w:val="000458EE"/>
    <w:rsid w:val="0005157B"/>
    <w:rsid w:val="0005178B"/>
    <w:rsid w:val="00054229"/>
    <w:rsid w:val="00055C12"/>
    <w:rsid w:val="00056A2A"/>
    <w:rsid w:val="0005762B"/>
    <w:rsid w:val="00076A78"/>
    <w:rsid w:val="00086720"/>
    <w:rsid w:val="00087952"/>
    <w:rsid w:val="0009320A"/>
    <w:rsid w:val="00093ED2"/>
    <w:rsid w:val="000967AE"/>
    <w:rsid w:val="000A331B"/>
    <w:rsid w:val="000A78DB"/>
    <w:rsid w:val="000C4BFF"/>
    <w:rsid w:val="000C4D94"/>
    <w:rsid w:val="000C68D7"/>
    <w:rsid w:val="000D5FB9"/>
    <w:rsid w:val="000D5FEE"/>
    <w:rsid w:val="000D6C9F"/>
    <w:rsid w:val="000D6CAE"/>
    <w:rsid w:val="000E156D"/>
    <w:rsid w:val="000E2A70"/>
    <w:rsid w:val="000E4EDE"/>
    <w:rsid w:val="000F1443"/>
    <w:rsid w:val="000F518E"/>
    <w:rsid w:val="000F5592"/>
    <w:rsid w:val="000F7E60"/>
    <w:rsid w:val="00112B38"/>
    <w:rsid w:val="00137CF9"/>
    <w:rsid w:val="00142935"/>
    <w:rsid w:val="001451A8"/>
    <w:rsid w:val="00161226"/>
    <w:rsid w:val="00163FBB"/>
    <w:rsid w:val="001658DF"/>
    <w:rsid w:val="0018310A"/>
    <w:rsid w:val="0019470A"/>
    <w:rsid w:val="00194B1F"/>
    <w:rsid w:val="00194ECE"/>
    <w:rsid w:val="00196EB1"/>
    <w:rsid w:val="001A32CC"/>
    <w:rsid w:val="001B64D3"/>
    <w:rsid w:val="001B7F82"/>
    <w:rsid w:val="001C1813"/>
    <w:rsid w:val="001D0997"/>
    <w:rsid w:val="001E38BB"/>
    <w:rsid w:val="001E6766"/>
    <w:rsid w:val="001E737A"/>
    <w:rsid w:val="001F017C"/>
    <w:rsid w:val="001F0D4E"/>
    <w:rsid w:val="001F1229"/>
    <w:rsid w:val="001F163E"/>
    <w:rsid w:val="001F19AC"/>
    <w:rsid w:val="001F19FD"/>
    <w:rsid w:val="001F69FE"/>
    <w:rsid w:val="00200BEB"/>
    <w:rsid w:val="0020102E"/>
    <w:rsid w:val="002036CA"/>
    <w:rsid w:val="002039FC"/>
    <w:rsid w:val="0021511C"/>
    <w:rsid w:val="002244C2"/>
    <w:rsid w:val="00227368"/>
    <w:rsid w:val="00227800"/>
    <w:rsid w:val="00244B66"/>
    <w:rsid w:val="0024674E"/>
    <w:rsid w:val="00250A71"/>
    <w:rsid w:val="00253DA9"/>
    <w:rsid w:val="00255B71"/>
    <w:rsid w:val="00260B21"/>
    <w:rsid w:val="002619F8"/>
    <w:rsid w:val="00265403"/>
    <w:rsid w:val="00273725"/>
    <w:rsid w:val="00277FAF"/>
    <w:rsid w:val="002845C6"/>
    <w:rsid w:val="002A3328"/>
    <w:rsid w:val="002A6286"/>
    <w:rsid w:val="002B3A8C"/>
    <w:rsid w:val="002B4308"/>
    <w:rsid w:val="002B5D04"/>
    <w:rsid w:val="002C037B"/>
    <w:rsid w:val="002C34D9"/>
    <w:rsid w:val="002C467C"/>
    <w:rsid w:val="002C64FB"/>
    <w:rsid w:val="002D3237"/>
    <w:rsid w:val="002D4723"/>
    <w:rsid w:val="002E198B"/>
    <w:rsid w:val="002E6FCB"/>
    <w:rsid w:val="002E769A"/>
    <w:rsid w:val="00302FF8"/>
    <w:rsid w:val="003117D6"/>
    <w:rsid w:val="00320378"/>
    <w:rsid w:val="003224A0"/>
    <w:rsid w:val="00327C72"/>
    <w:rsid w:val="00330DE5"/>
    <w:rsid w:val="003369FB"/>
    <w:rsid w:val="003401F4"/>
    <w:rsid w:val="0034363F"/>
    <w:rsid w:val="00351EC2"/>
    <w:rsid w:val="00361683"/>
    <w:rsid w:val="00363DED"/>
    <w:rsid w:val="00372CC5"/>
    <w:rsid w:val="00374133"/>
    <w:rsid w:val="00394A34"/>
    <w:rsid w:val="003A10AB"/>
    <w:rsid w:val="003A42FC"/>
    <w:rsid w:val="003C2275"/>
    <w:rsid w:val="003C4D34"/>
    <w:rsid w:val="003D0269"/>
    <w:rsid w:val="003D141E"/>
    <w:rsid w:val="003D16DC"/>
    <w:rsid w:val="003D5F24"/>
    <w:rsid w:val="003E2E18"/>
    <w:rsid w:val="003E6E97"/>
    <w:rsid w:val="00401E1A"/>
    <w:rsid w:val="0041334B"/>
    <w:rsid w:val="00413379"/>
    <w:rsid w:val="00414382"/>
    <w:rsid w:val="004172DF"/>
    <w:rsid w:val="00446F8B"/>
    <w:rsid w:val="004476D3"/>
    <w:rsid w:val="004478AD"/>
    <w:rsid w:val="00455212"/>
    <w:rsid w:val="00455BA7"/>
    <w:rsid w:val="004567F9"/>
    <w:rsid w:val="00466671"/>
    <w:rsid w:val="00472B27"/>
    <w:rsid w:val="004A1A48"/>
    <w:rsid w:val="004B36E6"/>
    <w:rsid w:val="004B7249"/>
    <w:rsid w:val="004D4F93"/>
    <w:rsid w:val="004E1547"/>
    <w:rsid w:val="004E5487"/>
    <w:rsid w:val="004F1492"/>
    <w:rsid w:val="004F5D83"/>
    <w:rsid w:val="0050234E"/>
    <w:rsid w:val="00505FD2"/>
    <w:rsid w:val="00507E5B"/>
    <w:rsid w:val="005131BE"/>
    <w:rsid w:val="00525591"/>
    <w:rsid w:val="005326C2"/>
    <w:rsid w:val="005366C0"/>
    <w:rsid w:val="005463ED"/>
    <w:rsid w:val="00551A69"/>
    <w:rsid w:val="00555659"/>
    <w:rsid w:val="00555B62"/>
    <w:rsid w:val="005634DA"/>
    <w:rsid w:val="00575580"/>
    <w:rsid w:val="0058112D"/>
    <w:rsid w:val="005A7C22"/>
    <w:rsid w:val="005C1D3F"/>
    <w:rsid w:val="005E0B6D"/>
    <w:rsid w:val="005E6742"/>
    <w:rsid w:val="005F240A"/>
    <w:rsid w:val="005F2851"/>
    <w:rsid w:val="005F375C"/>
    <w:rsid w:val="00611689"/>
    <w:rsid w:val="00613DB8"/>
    <w:rsid w:val="00620388"/>
    <w:rsid w:val="006223FA"/>
    <w:rsid w:val="006227CB"/>
    <w:rsid w:val="006311BF"/>
    <w:rsid w:val="006467F9"/>
    <w:rsid w:val="00646D9F"/>
    <w:rsid w:val="0065243B"/>
    <w:rsid w:val="00656B43"/>
    <w:rsid w:val="006613F9"/>
    <w:rsid w:val="00664F67"/>
    <w:rsid w:val="0066551B"/>
    <w:rsid w:val="006825B0"/>
    <w:rsid w:val="006A210E"/>
    <w:rsid w:val="006B683F"/>
    <w:rsid w:val="006C52A0"/>
    <w:rsid w:val="006C7BB7"/>
    <w:rsid w:val="006D1870"/>
    <w:rsid w:val="006E3957"/>
    <w:rsid w:val="006F1F32"/>
    <w:rsid w:val="006F7317"/>
    <w:rsid w:val="006F79F1"/>
    <w:rsid w:val="00702914"/>
    <w:rsid w:val="00703B95"/>
    <w:rsid w:val="00710277"/>
    <w:rsid w:val="00711B4D"/>
    <w:rsid w:val="00712024"/>
    <w:rsid w:val="0072465C"/>
    <w:rsid w:val="00732FC1"/>
    <w:rsid w:val="0073726F"/>
    <w:rsid w:val="00743B76"/>
    <w:rsid w:val="00744D29"/>
    <w:rsid w:val="00745244"/>
    <w:rsid w:val="00756CD6"/>
    <w:rsid w:val="007616AA"/>
    <w:rsid w:val="00790FC0"/>
    <w:rsid w:val="007A0245"/>
    <w:rsid w:val="007A34FD"/>
    <w:rsid w:val="007B15E7"/>
    <w:rsid w:val="007C0189"/>
    <w:rsid w:val="007C1E0E"/>
    <w:rsid w:val="007C2659"/>
    <w:rsid w:val="007D00F6"/>
    <w:rsid w:val="007D1B3E"/>
    <w:rsid w:val="007D1E15"/>
    <w:rsid w:val="007E4840"/>
    <w:rsid w:val="007E5D27"/>
    <w:rsid w:val="007F691E"/>
    <w:rsid w:val="0080425D"/>
    <w:rsid w:val="00813BFA"/>
    <w:rsid w:val="00816222"/>
    <w:rsid w:val="00816578"/>
    <w:rsid w:val="00823702"/>
    <w:rsid w:val="00824C6E"/>
    <w:rsid w:val="00824D80"/>
    <w:rsid w:val="00824F89"/>
    <w:rsid w:val="00826A4C"/>
    <w:rsid w:val="0083178B"/>
    <w:rsid w:val="0083542E"/>
    <w:rsid w:val="0083582D"/>
    <w:rsid w:val="00845825"/>
    <w:rsid w:val="00845D5C"/>
    <w:rsid w:val="00866EC2"/>
    <w:rsid w:val="00872BA9"/>
    <w:rsid w:val="008745E4"/>
    <w:rsid w:val="008807AF"/>
    <w:rsid w:val="0088459B"/>
    <w:rsid w:val="008A52AF"/>
    <w:rsid w:val="008B0474"/>
    <w:rsid w:val="008B16BB"/>
    <w:rsid w:val="008B6154"/>
    <w:rsid w:val="008C09DB"/>
    <w:rsid w:val="008D2E81"/>
    <w:rsid w:val="008E1670"/>
    <w:rsid w:val="008E3DFB"/>
    <w:rsid w:val="008F0709"/>
    <w:rsid w:val="008F0D9B"/>
    <w:rsid w:val="008F1E4C"/>
    <w:rsid w:val="009020EE"/>
    <w:rsid w:val="00915177"/>
    <w:rsid w:val="00917348"/>
    <w:rsid w:val="00935FD2"/>
    <w:rsid w:val="009400C5"/>
    <w:rsid w:val="009434C7"/>
    <w:rsid w:val="009435B5"/>
    <w:rsid w:val="0095328C"/>
    <w:rsid w:val="009546DA"/>
    <w:rsid w:val="009563DF"/>
    <w:rsid w:val="00962EC2"/>
    <w:rsid w:val="00976D1B"/>
    <w:rsid w:val="0098228A"/>
    <w:rsid w:val="009848BD"/>
    <w:rsid w:val="00987B51"/>
    <w:rsid w:val="009959A6"/>
    <w:rsid w:val="009A1065"/>
    <w:rsid w:val="009A3C7C"/>
    <w:rsid w:val="009A4CF7"/>
    <w:rsid w:val="009B0764"/>
    <w:rsid w:val="009B34D1"/>
    <w:rsid w:val="009B41B8"/>
    <w:rsid w:val="009B61E5"/>
    <w:rsid w:val="009C1CA9"/>
    <w:rsid w:val="009C2BF3"/>
    <w:rsid w:val="009D10D7"/>
    <w:rsid w:val="009D6F1F"/>
    <w:rsid w:val="009E76FD"/>
    <w:rsid w:val="009F18E9"/>
    <w:rsid w:val="009F7B85"/>
    <w:rsid w:val="00A17600"/>
    <w:rsid w:val="00A20F71"/>
    <w:rsid w:val="00A30AEC"/>
    <w:rsid w:val="00A4761C"/>
    <w:rsid w:val="00A60E8D"/>
    <w:rsid w:val="00A67DBC"/>
    <w:rsid w:val="00A71D6D"/>
    <w:rsid w:val="00A76AA2"/>
    <w:rsid w:val="00A76D45"/>
    <w:rsid w:val="00A90972"/>
    <w:rsid w:val="00A9140C"/>
    <w:rsid w:val="00AB2DE2"/>
    <w:rsid w:val="00AD4F85"/>
    <w:rsid w:val="00B0196C"/>
    <w:rsid w:val="00B03326"/>
    <w:rsid w:val="00B04AF8"/>
    <w:rsid w:val="00B0793D"/>
    <w:rsid w:val="00B1656E"/>
    <w:rsid w:val="00B22F15"/>
    <w:rsid w:val="00B407F7"/>
    <w:rsid w:val="00B417CD"/>
    <w:rsid w:val="00B605B4"/>
    <w:rsid w:val="00B72D4C"/>
    <w:rsid w:val="00B8087F"/>
    <w:rsid w:val="00B814A5"/>
    <w:rsid w:val="00B86981"/>
    <w:rsid w:val="00B96994"/>
    <w:rsid w:val="00BA14FF"/>
    <w:rsid w:val="00BA172C"/>
    <w:rsid w:val="00BA17EF"/>
    <w:rsid w:val="00BB1161"/>
    <w:rsid w:val="00BC2EB1"/>
    <w:rsid w:val="00BE65ED"/>
    <w:rsid w:val="00BF4B49"/>
    <w:rsid w:val="00C006FD"/>
    <w:rsid w:val="00C01390"/>
    <w:rsid w:val="00C02629"/>
    <w:rsid w:val="00C16D13"/>
    <w:rsid w:val="00C26997"/>
    <w:rsid w:val="00C27904"/>
    <w:rsid w:val="00C34C2E"/>
    <w:rsid w:val="00C37777"/>
    <w:rsid w:val="00C41CE9"/>
    <w:rsid w:val="00C446B8"/>
    <w:rsid w:val="00C4595C"/>
    <w:rsid w:val="00C50246"/>
    <w:rsid w:val="00C55715"/>
    <w:rsid w:val="00C65063"/>
    <w:rsid w:val="00C67873"/>
    <w:rsid w:val="00C70615"/>
    <w:rsid w:val="00C8543E"/>
    <w:rsid w:val="00C870D5"/>
    <w:rsid w:val="00C876E4"/>
    <w:rsid w:val="00C92BE5"/>
    <w:rsid w:val="00C9773A"/>
    <w:rsid w:val="00CA5526"/>
    <w:rsid w:val="00CB7E38"/>
    <w:rsid w:val="00CC22FD"/>
    <w:rsid w:val="00CD7181"/>
    <w:rsid w:val="00CF1CAE"/>
    <w:rsid w:val="00D05107"/>
    <w:rsid w:val="00D1089E"/>
    <w:rsid w:val="00D11930"/>
    <w:rsid w:val="00D11ECE"/>
    <w:rsid w:val="00D17377"/>
    <w:rsid w:val="00D21CDC"/>
    <w:rsid w:val="00D30434"/>
    <w:rsid w:val="00D33335"/>
    <w:rsid w:val="00D3349B"/>
    <w:rsid w:val="00D336EC"/>
    <w:rsid w:val="00D37422"/>
    <w:rsid w:val="00D40AEE"/>
    <w:rsid w:val="00D43024"/>
    <w:rsid w:val="00D44A38"/>
    <w:rsid w:val="00D45D6B"/>
    <w:rsid w:val="00D511BC"/>
    <w:rsid w:val="00D522FB"/>
    <w:rsid w:val="00D723DB"/>
    <w:rsid w:val="00D74F0A"/>
    <w:rsid w:val="00D771BD"/>
    <w:rsid w:val="00D901FA"/>
    <w:rsid w:val="00D95965"/>
    <w:rsid w:val="00DA1A7B"/>
    <w:rsid w:val="00DA4A0B"/>
    <w:rsid w:val="00DA4A6D"/>
    <w:rsid w:val="00DA6FF8"/>
    <w:rsid w:val="00DB4BD9"/>
    <w:rsid w:val="00DB5335"/>
    <w:rsid w:val="00DC3808"/>
    <w:rsid w:val="00DD0B32"/>
    <w:rsid w:val="00DD2649"/>
    <w:rsid w:val="00DE4822"/>
    <w:rsid w:val="00DF0BC0"/>
    <w:rsid w:val="00DF784B"/>
    <w:rsid w:val="00E144E3"/>
    <w:rsid w:val="00E170B6"/>
    <w:rsid w:val="00E2314E"/>
    <w:rsid w:val="00E300D2"/>
    <w:rsid w:val="00E46BF3"/>
    <w:rsid w:val="00E560E4"/>
    <w:rsid w:val="00E62BDA"/>
    <w:rsid w:val="00E63F97"/>
    <w:rsid w:val="00E65011"/>
    <w:rsid w:val="00E7167D"/>
    <w:rsid w:val="00E745AB"/>
    <w:rsid w:val="00E761A0"/>
    <w:rsid w:val="00E7645E"/>
    <w:rsid w:val="00E76C3D"/>
    <w:rsid w:val="00E8698C"/>
    <w:rsid w:val="00E87C8F"/>
    <w:rsid w:val="00E9509A"/>
    <w:rsid w:val="00EA02E3"/>
    <w:rsid w:val="00EA52F6"/>
    <w:rsid w:val="00EA61E7"/>
    <w:rsid w:val="00EB17CF"/>
    <w:rsid w:val="00EB5FE2"/>
    <w:rsid w:val="00EC2261"/>
    <w:rsid w:val="00EC4F65"/>
    <w:rsid w:val="00EC5B06"/>
    <w:rsid w:val="00EC60F0"/>
    <w:rsid w:val="00ED3160"/>
    <w:rsid w:val="00ED4A4F"/>
    <w:rsid w:val="00ED56EF"/>
    <w:rsid w:val="00ED6BDC"/>
    <w:rsid w:val="00EE3286"/>
    <w:rsid w:val="00EE43CB"/>
    <w:rsid w:val="00EE6C97"/>
    <w:rsid w:val="00F0370C"/>
    <w:rsid w:val="00F05C99"/>
    <w:rsid w:val="00F12301"/>
    <w:rsid w:val="00F140A7"/>
    <w:rsid w:val="00F154BB"/>
    <w:rsid w:val="00F15EA0"/>
    <w:rsid w:val="00F16F2F"/>
    <w:rsid w:val="00F201E2"/>
    <w:rsid w:val="00F22D8E"/>
    <w:rsid w:val="00F3027B"/>
    <w:rsid w:val="00F403FC"/>
    <w:rsid w:val="00F4274A"/>
    <w:rsid w:val="00F46137"/>
    <w:rsid w:val="00F5055C"/>
    <w:rsid w:val="00F617AA"/>
    <w:rsid w:val="00F63170"/>
    <w:rsid w:val="00F643DE"/>
    <w:rsid w:val="00F65B6D"/>
    <w:rsid w:val="00F719D6"/>
    <w:rsid w:val="00F736A2"/>
    <w:rsid w:val="00F77A3B"/>
    <w:rsid w:val="00FA5FF9"/>
    <w:rsid w:val="00FB0A6F"/>
    <w:rsid w:val="00FC582A"/>
    <w:rsid w:val="00FD1A84"/>
    <w:rsid w:val="00FD4A2C"/>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99AFD"/>
  <w15:docId w15:val="{9D42E7D8-81C6-4750-B78E-A3DF36F02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34"/>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Bahnschrift Light" w:hAnsi="Bahnschrift Light"/>
        <w:color w:val="FFFFFF" w:themeColor="background1"/>
        <w:sz w:val="20"/>
      </w:rPr>
      <w:tblPr/>
      <w:tcPr>
        <w:shd w:val="clear" w:color="auto" w:fill="0098CD"/>
      </w:tcPr>
    </w:tblStylePr>
    <w:tblStylePr w:type="band1Vert">
      <w:pPr>
        <w:wordWrap/>
        <w:jc w:val="center"/>
      </w:pPr>
      <w:rPr>
        <w:rFonts w:ascii="Arial Black" w:hAnsi="Arial Black"/>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Bahnschrift Light" w:hAnsi="Bahnschrift Light"/>
        <w:color w:val="F8F8F8"/>
        <w:sz w:val="20"/>
      </w:rPr>
      <w:tblPr/>
      <w:tcPr>
        <w:shd w:val="clear" w:color="auto" w:fill="0098CD"/>
      </w:tcPr>
    </w:tblStylePr>
    <w:tblStylePr w:type="firstCol">
      <w:rPr>
        <w:rFonts w:ascii="Bahnschrift Light" w:hAnsi="Bahnschrift Light"/>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Bahnschrift Light" w:hAnsi="Bahnschrift Light"/>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Bahnschrift Light" w:hAnsi="Bahnschrift Light"/>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Bahnschrift Light" w:hAnsi="Bahnschrift Light"/>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styleId="Mencinsinresolver">
    <w:name w:val="Unresolved Mention"/>
    <w:basedOn w:val="Fuentedeprrafopredeter"/>
    <w:uiPriority w:val="99"/>
    <w:semiHidden/>
    <w:unhideWhenUsed/>
    <w:rsid w:val="00F643DE"/>
    <w:rPr>
      <w:color w:val="605E5C"/>
      <w:shd w:val="clear" w:color="auto" w:fill="E1DFDD"/>
    </w:rPr>
  </w:style>
  <w:style w:type="paragraph" w:styleId="Bibliografa">
    <w:name w:val="Bibliography"/>
    <w:basedOn w:val="Normal"/>
    <w:next w:val="Normal"/>
    <w:uiPriority w:val="37"/>
    <w:unhideWhenUsed/>
    <w:rsid w:val="002A3328"/>
  </w:style>
  <w:style w:type="character" w:styleId="Hipervnculovisitado">
    <w:name w:val="FollowedHyperlink"/>
    <w:basedOn w:val="Fuentedeprrafopredeter"/>
    <w:uiPriority w:val="99"/>
    <w:semiHidden/>
    <w:unhideWhenUsed/>
    <w:rsid w:val="002D47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02478">
      <w:bodyDiv w:val="1"/>
      <w:marLeft w:val="0"/>
      <w:marRight w:val="0"/>
      <w:marTop w:val="0"/>
      <w:marBottom w:val="0"/>
      <w:divBdr>
        <w:top w:val="none" w:sz="0" w:space="0" w:color="auto"/>
        <w:left w:val="none" w:sz="0" w:space="0" w:color="auto"/>
        <w:bottom w:val="none" w:sz="0" w:space="0" w:color="auto"/>
        <w:right w:val="none" w:sz="0" w:space="0" w:color="auto"/>
      </w:divBdr>
    </w:div>
    <w:div w:id="326907791">
      <w:bodyDiv w:val="1"/>
      <w:marLeft w:val="0"/>
      <w:marRight w:val="0"/>
      <w:marTop w:val="0"/>
      <w:marBottom w:val="0"/>
      <w:divBdr>
        <w:top w:val="none" w:sz="0" w:space="0" w:color="auto"/>
        <w:left w:val="none" w:sz="0" w:space="0" w:color="auto"/>
        <w:bottom w:val="none" w:sz="0" w:space="0" w:color="auto"/>
        <w:right w:val="none" w:sz="0" w:space="0" w:color="auto"/>
      </w:divBdr>
    </w:div>
    <w:div w:id="331497169">
      <w:bodyDiv w:val="1"/>
      <w:marLeft w:val="0"/>
      <w:marRight w:val="0"/>
      <w:marTop w:val="0"/>
      <w:marBottom w:val="0"/>
      <w:divBdr>
        <w:top w:val="none" w:sz="0" w:space="0" w:color="auto"/>
        <w:left w:val="none" w:sz="0" w:space="0" w:color="auto"/>
        <w:bottom w:val="none" w:sz="0" w:space="0" w:color="auto"/>
        <w:right w:val="none" w:sz="0" w:space="0" w:color="auto"/>
      </w:divBdr>
    </w:div>
    <w:div w:id="451830631">
      <w:bodyDiv w:val="1"/>
      <w:marLeft w:val="0"/>
      <w:marRight w:val="0"/>
      <w:marTop w:val="0"/>
      <w:marBottom w:val="0"/>
      <w:divBdr>
        <w:top w:val="none" w:sz="0" w:space="0" w:color="auto"/>
        <w:left w:val="none" w:sz="0" w:space="0" w:color="auto"/>
        <w:bottom w:val="none" w:sz="0" w:space="0" w:color="auto"/>
        <w:right w:val="none" w:sz="0" w:space="0" w:color="auto"/>
      </w:divBdr>
    </w:div>
    <w:div w:id="524179412">
      <w:bodyDiv w:val="1"/>
      <w:marLeft w:val="0"/>
      <w:marRight w:val="0"/>
      <w:marTop w:val="0"/>
      <w:marBottom w:val="0"/>
      <w:divBdr>
        <w:top w:val="none" w:sz="0" w:space="0" w:color="auto"/>
        <w:left w:val="none" w:sz="0" w:space="0" w:color="auto"/>
        <w:bottom w:val="none" w:sz="0" w:space="0" w:color="auto"/>
        <w:right w:val="none" w:sz="0" w:space="0" w:color="auto"/>
      </w:divBdr>
    </w:div>
    <w:div w:id="650720120">
      <w:bodyDiv w:val="1"/>
      <w:marLeft w:val="0"/>
      <w:marRight w:val="0"/>
      <w:marTop w:val="0"/>
      <w:marBottom w:val="0"/>
      <w:divBdr>
        <w:top w:val="none" w:sz="0" w:space="0" w:color="auto"/>
        <w:left w:val="none" w:sz="0" w:space="0" w:color="auto"/>
        <w:bottom w:val="none" w:sz="0" w:space="0" w:color="auto"/>
        <w:right w:val="none" w:sz="0" w:space="0" w:color="auto"/>
      </w:divBdr>
    </w:div>
    <w:div w:id="863128789">
      <w:bodyDiv w:val="1"/>
      <w:marLeft w:val="0"/>
      <w:marRight w:val="0"/>
      <w:marTop w:val="0"/>
      <w:marBottom w:val="0"/>
      <w:divBdr>
        <w:top w:val="none" w:sz="0" w:space="0" w:color="auto"/>
        <w:left w:val="none" w:sz="0" w:space="0" w:color="auto"/>
        <w:bottom w:val="none" w:sz="0" w:space="0" w:color="auto"/>
        <w:right w:val="none" w:sz="0" w:space="0" w:color="auto"/>
      </w:divBdr>
    </w:div>
    <w:div w:id="963390903">
      <w:bodyDiv w:val="1"/>
      <w:marLeft w:val="0"/>
      <w:marRight w:val="0"/>
      <w:marTop w:val="0"/>
      <w:marBottom w:val="0"/>
      <w:divBdr>
        <w:top w:val="none" w:sz="0" w:space="0" w:color="auto"/>
        <w:left w:val="none" w:sz="0" w:space="0" w:color="auto"/>
        <w:bottom w:val="none" w:sz="0" w:space="0" w:color="auto"/>
        <w:right w:val="none" w:sz="0" w:space="0" w:color="auto"/>
      </w:divBdr>
    </w:div>
    <w:div w:id="1017198663">
      <w:bodyDiv w:val="1"/>
      <w:marLeft w:val="0"/>
      <w:marRight w:val="0"/>
      <w:marTop w:val="0"/>
      <w:marBottom w:val="0"/>
      <w:divBdr>
        <w:top w:val="none" w:sz="0" w:space="0" w:color="auto"/>
        <w:left w:val="none" w:sz="0" w:space="0" w:color="auto"/>
        <w:bottom w:val="none" w:sz="0" w:space="0" w:color="auto"/>
        <w:right w:val="none" w:sz="0" w:space="0" w:color="auto"/>
      </w:divBdr>
    </w:div>
    <w:div w:id="1125924679">
      <w:bodyDiv w:val="1"/>
      <w:marLeft w:val="0"/>
      <w:marRight w:val="0"/>
      <w:marTop w:val="0"/>
      <w:marBottom w:val="0"/>
      <w:divBdr>
        <w:top w:val="none" w:sz="0" w:space="0" w:color="auto"/>
        <w:left w:val="none" w:sz="0" w:space="0" w:color="auto"/>
        <w:bottom w:val="none" w:sz="0" w:space="0" w:color="auto"/>
        <w:right w:val="none" w:sz="0" w:space="0" w:color="auto"/>
      </w:divBdr>
    </w:div>
    <w:div w:id="1328512994">
      <w:bodyDiv w:val="1"/>
      <w:marLeft w:val="0"/>
      <w:marRight w:val="0"/>
      <w:marTop w:val="0"/>
      <w:marBottom w:val="0"/>
      <w:divBdr>
        <w:top w:val="none" w:sz="0" w:space="0" w:color="auto"/>
        <w:left w:val="none" w:sz="0" w:space="0" w:color="auto"/>
        <w:bottom w:val="none" w:sz="0" w:space="0" w:color="auto"/>
        <w:right w:val="none" w:sz="0" w:space="0" w:color="auto"/>
      </w:divBdr>
    </w:div>
    <w:div w:id="1434931993">
      <w:bodyDiv w:val="1"/>
      <w:marLeft w:val="0"/>
      <w:marRight w:val="0"/>
      <w:marTop w:val="0"/>
      <w:marBottom w:val="0"/>
      <w:divBdr>
        <w:top w:val="none" w:sz="0" w:space="0" w:color="auto"/>
        <w:left w:val="none" w:sz="0" w:space="0" w:color="auto"/>
        <w:bottom w:val="none" w:sz="0" w:space="0" w:color="auto"/>
        <w:right w:val="none" w:sz="0" w:space="0" w:color="auto"/>
      </w:divBdr>
    </w:div>
    <w:div w:id="1582718948">
      <w:bodyDiv w:val="1"/>
      <w:marLeft w:val="0"/>
      <w:marRight w:val="0"/>
      <w:marTop w:val="0"/>
      <w:marBottom w:val="0"/>
      <w:divBdr>
        <w:top w:val="none" w:sz="0" w:space="0" w:color="auto"/>
        <w:left w:val="none" w:sz="0" w:space="0" w:color="auto"/>
        <w:bottom w:val="none" w:sz="0" w:space="0" w:color="auto"/>
        <w:right w:val="none" w:sz="0" w:space="0" w:color="auto"/>
      </w:divBdr>
    </w:div>
    <w:div w:id="1844464750">
      <w:bodyDiv w:val="1"/>
      <w:marLeft w:val="0"/>
      <w:marRight w:val="0"/>
      <w:marTop w:val="0"/>
      <w:marBottom w:val="0"/>
      <w:divBdr>
        <w:top w:val="none" w:sz="0" w:space="0" w:color="auto"/>
        <w:left w:val="none" w:sz="0" w:space="0" w:color="auto"/>
        <w:bottom w:val="none" w:sz="0" w:space="0" w:color="auto"/>
        <w:right w:val="none" w:sz="0" w:space="0" w:color="auto"/>
      </w:divBdr>
    </w:div>
    <w:div w:id="1846094689">
      <w:bodyDiv w:val="1"/>
      <w:marLeft w:val="0"/>
      <w:marRight w:val="0"/>
      <w:marTop w:val="0"/>
      <w:marBottom w:val="0"/>
      <w:divBdr>
        <w:top w:val="none" w:sz="0" w:space="0" w:color="auto"/>
        <w:left w:val="none" w:sz="0" w:space="0" w:color="auto"/>
        <w:bottom w:val="none" w:sz="0" w:space="0" w:color="auto"/>
        <w:right w:val="none" w:sz="0" w:space="0" w:color="auto"/>
      </w:divBdr>
    </w:div>
    <w:div w:id="1991475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WILLIAMCOSSIOAGUILAR/LaboratorioN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Z:\03_Trabajos%20dise&#241;o\platillaUNIR\PlantillaUNIR.dotm" TargetMode="Externa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Cur231</b:Tag>
    <b:SourceType>InternetSite</b:SourceType>
    <b:Guid>{186B7765-FE1C-4816-A14E-0640D3478A9B}</b:Guid>
    <b:Title>Curso Ensamblador 12 Practica 01 Ordenar 3 numeros</b:Title>
    <b:URL>https://www.youtube.com/watch?v=eN9PEWXSJi0&amp;list=PLqeboj_lxHgVDneRC5ae9WNVgFEztS5dG&amp;index=14</b:URL>
    <b:YearAccessed>2023</b:YearAccessed>
    <b:MonthAccessed>04</b:MonthAccessed>
    <b:DayAccessed>05</b:DayAccessed>
    <b:RefOrder>12</b:RefOrder>
  </b:Source>
  <b:Source>
    <b:Tag>Ass23</b:Tag>
    <b:SourceType>InternetSite</b:SourceType>
    <b:Guid>{B4E52EA7-1D3F-49C4-8213-18954F6A47ED}</b:Guid>
    <b:Title>Assembler - La Serie de Fibonacci</b:Title>
    <b:InternetSiteTitle>https://www.youtube.com/watch?v=zNzxch-rA0Y&amp;t=15s</b:InternetSiteTitle>
    <b:Year>2023</b:Year>
    <b:Month>04</b:Month>
    <b:Day>05</b:Day>
    <b:RefOrder>1</b:RefOrder>
  </b:Source>
  <b:Source>
    <b:Tag>Cur232</b:Tag>
    <b:SourceType>InternetSite</b:SourceType>
    <b:Guid>{07B08DE7-A48D-4171-A521-07B4DDA81ADC}</b:Guid>
    <b:Title>Curso Ensamblador 12 Practica 01 Ordenar 3 numeros</b:Title>
    <b:InternetSiteTitle>https://www.youtube.com/watch?v=eN9PEWXSJi0&amp;t=1125s</b:InternetSiteTitle>
    <b:YearAccessed>2023</b:YearAccessed>
    <b:MonthAccessed>04</b:MonthAccessed>
    <b:DayAccessed>04</b:DayAccessed>
    <b:RefOrder>2</b:RefOrder>
  </b:Source>
  <b:Source>
    <b:Tag>Ens23</b:Tag>
    <b:SourceType>InternetSite</b:SourceType>
    <b:Guid>{64BC3D2E-55C4-48F4-86E4-B47C257550FB}</b:Guid>
    <b:Title>Ensamblador en 15 minutos</b:Title>
    <b:InternetSiteTitle>https://www.youtube.com/watch?v=bD6EwRC0T3U</b:InternetSiteTitle>
    <b:Year>2023</b:Year>
    <b:Month>04</b:Month>
    <b:Day>01</b:Day>
    <b:RefOrder>3</b:RefOrder>
  </b:Source>
  <b:Source>
    <b:Tag>DET23</b:Tag>
    <b:SourceType>InternetSite</b:SourceType>
    <b:Guid>{82484E40-8B96-4D05-BC3D-453A6D389745}</b:Guid>
    <b:Title>DETERMINAR EL MENOR DE TRES NUMEROS | SIMULADOR 8085</b:Title>
    <b:InternetSiteTitle>https://www.youtube.com/watch?v=5MuqNHGInos</b:InternetSiteTitle>
    <b:URL>https://www.youtube.com/watch?v=5MuqNHGInos</b:URL>
    <b:YearAccessed>2023</b:YearAccessed>
    <b:MonthAccessed>03</b:MonthAccessed>
    <b:DayAccessed>27</b:DayAccessed>
    <b:RefOrder>4</b:RefOrder>
  </b:Source>
  <b:Source>
    <b:Tag>Núm23</b:Tag>
    <b:SourceType>InternetSite</b:SourceType>
    <b:Guid>{6647812B-4D11-4C19-8D39-C376B80BBBFB}</b:Guid>
    <b:Title>Número Mayor de un Array - Mars</b:Title>
    <b:InternetSiteTitle>https://www.youtube.com/watch?v=d6lun954aKU</b:InternetSiteTitle>
    <b:URL>https://www.youtube.com/watch?v=d6lun954aKU</b:URL>
    <b:YearAccessed>2023</b:YearAccessed>
    <b:MonthAccessed>04</b:MonthAccessed>
    <b:DayAccessed>01</b:DayAccessed>
    <b:RefOrder>5</b:RefOrder>
  </b:Source>
  <b:Source>
    <b:Tag>Ens231</b:Tag>
    <b:SourceType>InternetSite</b:SourceType>
    <b:Guid>{D8868279-141A-47B2-A2C7-98C24F7F5683}</b:Guid>
    <b:Title>Ensamblador X86 - Parte 0 Introducción</b:Title>
    <b:InternetSiteTitle>https://www.youtube.com/watch?v=oLsk9J_mViE&amp;list=PLZw5VfkTcc8Mzz6HS6-XNxfnEyHdyTlmP</b:InternetSiteTitle>
    <b:URL>https://www.youtube.com/watch?v=oLsk9J_mViE&amp;list=PLZw5VfkTcc8Mzz6HS6-XNxfnEyHdyTlmP</b:URL>
    <b:YearAccessed>2023</b:YearAccessed>
    <b:MonthAccessed>03</b:MonthAccessed>
    <b:DayAccessed>25</b:DayAccessed>
    <b:RefOrder>6</b:RefOrder>
  </b:Source>
  <b:Source>
    <b:Tag>Ens232</b:Tag>
    <b:SourceType>InternetSite</b:SourceType>
    <b:Guid>{EB5A794C-F675-4C2A-B6CB-82C64606215F}</b:Guid>
    <b:Title>Ensamblador X86 Parte 1 Componentes básicos</b:Title>
    <b:InternetSiteTitle>https://www.youtube.com/watch?v=VEfiY47qjM8&amp;list=PLZw5VfkTcc8Mzz6HS6-XNxfnEyHdyTlmP&amp;index=2</b:InternetSiteTitle>
    <b:URL>https://www.youtube.com/watch?v=VEfiY47qjM8&amp;list=PLZw5VfkTcc8Mzz6HS6-XNxfnEyHdyTlmP&amp;index=2</b:URL>
    <b:YearAccessed>2023</b:YearAccessed>
    <b:MonthAccessed>03</b:MonthAccessed>
    <b:DayAccessed>19</b:DayAccessed>
    <b:RefOrder>7</b:RefOrder>
  </b:Source>
  <b:Source>
    <b:Tag>Ens233</b:Tag>
    <b:SourceType>InternetSite</b:SourceType>
    <b:Guid>{3ADA9D4D-8DAB-4E03-A62E-144E79B0E2B6}</b:Guid>
    <b:Title>Ensamblador X86 Parte 2 Arquitecturas de cómputo</b:Title>
    <b:InternetSiteTitle>https://www.youtube.com/watch?v=-863-Dkmtio&amp;list=PLZw5VfkTcc8Mzz6HS6-XNxfnEyHdyTlmP&amp;index=3</b:InternetSiteTitle>
    <b:URL>https://www.youtube.com/watch?v=-863-Dkmtio&amp;list=PLZw5VfkTcc8Mzz6HS6-XNxfnEyHdyTlmP&amp;index=3</b:URL>
    <b:YearAccessed>2023</b:YearAccessed>
    <b:MonthAccessed>03</b:MonthAccessed>
    <b:DayAccessed>15</b:DayAccessed>
    <b:RefOrder>8</b:RefOrder>
  </b:Source>
  <b:Source>
    <b:Tag>Ens234</b:Tag>
    <b:SourceType>InternetSite</b:SourceType>
    <b:Guid>{B98B6ED1-C07E-4A17-A296-135A59B942DA}</b:Guid>
    <b:Title>Ensamblador X86 Parte 3 Registros</b:Title>
    <b:InternetSiteTitle>https://www.youtube.com/watch?v=0BVVy7l4aLM&amp;list=PLZw5VfkTcc8Mzz6HS6-XNxfnEyHdyTlmP&amp;index=4</b:InternetSiteTitle>
    <b:URL>https://www.youtube.com/watch?v=0BVVy7l4aLM&amp;list=PLZw5VfkTcc8Mzz6HS6-XNxfnEyHdyTlmP&amp;index=4</b:URL>
    <b:YearAccessed>2023</b:YearAccessed>
    <b:MonthAccessed>03</b:MonthAccessed>
    <b:DayAccessed>16</b:DayAccessed>
    <b:RefOrder>9</b:RefOrder>
  </b:Source>
  <b:Source>
    <b:Tag>Ens235</b:Tag>
    <b:SourceType>InternetSite</b:SourceType>
    <b:Guid>{029E4FEC-EAC7-4A71-98C1-6DE7F6C48299}</b:Guid>
    <b:Title>Ensamblador X86 Parte 11 suma y resta</b:Title>
    <b:InternetSiteTitle>https://www.youtube.com/watch?v=APYSVFshJI4&amp;list=PLZw5VfkTcc8Mzz6HS6-XNxfnEyHdyTlmP&amp;index=12</b:InternetSiteTitle>
    <b:Year>2023</b:Year>
    <b:Month>03</b:Month>
    <b:Day>17</b:Day>
    <b:URL>https://www.youtube.com/watch?v=APYSVFshJI4&amp;list=PLZw5VfkTcc8Mzz6HS6-XNxfnEyHdyTlmP&amp;index=12</b:URL>
    <b:RefOrder>10</b:RefOrder>
  </b:Source>
  <b:Source>
    <b:Tag>Ens236</b:Tag>
    <b:SourceType>InternetSite</b:SourceType>
    <b:Guid>{C28F05BF-D440-4D80-8A2E-F423FE36DB0E}</b:Guid>
    <b:Title>Ensamblador X86 Parte 20 Estructuras de decisión 2</b:Title>
    <b:InternetSiteTitle>https://www.youtube.com/watch?v=MxReYas1Rjw&amp;list=PLZw5VfkTcc8Mzz6HS6-XNxfnEyHdyTlmP&amp;index=21</b:InternetSiteTitle>
    <b:URL>https://www.youtube.com/watch?v=MxReYas1Rjw&amp;list=PLZw5VfkTcc8Mzz6HS6-XNxfnEyHdyTlmP&amp;index=21</b:URL>
    <b:YearAccessed>2023</b:YearAccessed>
    <b:MonthAccessed>03</b:MonthAccessed>
    <b:DayAccessed>18</b:DayAccessed>
    <b:RefOrder>11</b:RefOrder>
  </b:Source>
</b:Sources>
</file>

<file path=customXml/itemProps1.xml><?xml version="1.0" encoding="utf-8"?>
<ds:datastoreItem xmlns:ds="http://schemas.openxmlformats.org/officeDocument/2006/customXml" ds:itemID="{A6C760C0-DAFC-4F23-B5FF-F1E7A856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PlantillaUNIR.dotm</Template>
  <TotalTime>13</TotalTime>
  <Pages>1</Pages>
  <Words>2368</Words>
  <Characters>13026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William Cossio Aguilar</cp:lastModifiedBy>
  <cp:revision>4</cp:revision>
  <cp:lastPrinted>2023-04-11T00:48:00Z</cp:lastPrinted>
  <dcterms:created xsi:type="dcterms:W3CDTF">2023-04-11T00:48:00Z</dcterms:created>
  <dcterms:modified xsi:type="dcterms:W3CDTF">2023-04-11T00:59:00Z</dcterms:modified>
</cp:coreProperties>
</file>